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9FC30" w14:textId="0C635A5F" w:rsidR="00462595" w:rsidRDefault="007E1D49" w:rsidP="00462595">
      <w:pPr>
        <w:pStyle w:val="NoSpacing"/>
        <w:rPr>
          <w:rFonts w:ascii="Arial Black" w:hAnsi="Arial Black"/>
          <w:sz w:val="72"/>
          <w:szCs w:val="72"/>
        </w:rPr>
      </w:pPr>
      <w:r>
        <w:rPr>
          <w:rFonts w:ascii="Arial Black" w:hAnsi="Arial Black"/>
          <w:noProof/>
          <w:sz w:val="72"/>
          <w:szCs w:val="72"/>
          <w:lang w:val="en-US"/>
        </w:rPr>
        <mc:AlternateContent>
          <mc:Choice Requires="wps">
            <w:drawing>
              <wp:anchor distT="0" distB="0" distL="114300" distR="114300" simplePos="0" relativeHeight="251660288" behindDoc="0" locked="0" layoutInCell="1" allowOverlap="1" wp14:anchorId="33925EFF" wp14:editId="1153331B">
                <wp:simplePos x="0" y="0"/>
                <wp:positionH relativeFrom="column">
                  <wp:posOffset>-27296</wp:posOffset>
                </wp:positionH>
                <wp:positionV relativeFrom="paragraph">
                  <wp:posOffset>-163772</wp:posOffset>
                </wp:positionV>
                <wp:extent cx="5977255" cy="4094328"/>
                <wp:effectExtent l="0" t="0" r="4445" b="1905"/>
                <wp:wrapNone/>
                <wp:docPr id="6" name="Text Box 6"/>
                <wp:cNvGraphicFramePr/>
                <a:graphic xmlns:a="http://schemas.openxmlformats.org/drawingml/2006/main">
                  <a:graphicData uri="http://schemas.microsoft.com/office/word/2010/wordprocessingShape">
                    <wps:wsp>
                      <wps:cNvSpPr txBox="1"/>
                      <wps:spPr>
                        <a:xfrm>
                          <a:off x="0" y="0"/>
                          <a:ext cx="5977255" cy="40943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Experiment Title"/>
                              <w:tag w:val="Experiment_Title"/>
                              <w:id w:val="-1341010742"/>
                              <w:lock w:val="sdtLocked"/>
                            </w:sdtPr>
                            <w:sdtEndPr>
                              <w:rPr>
                                <w:rFonts w:ascii="Arial Black" w:hAnsi="Arial Black" w:cs="Arial"/>
                                <w:b/>
                                <w:sz w:val="72"/>
                                <w:szCs w:val="72"/>
                              </w:rPr>
                            </w:sdtEndPr>
                            <w:sdtContent>
                              <w:bookmarkStart w:id="0" w:name="Experiment_Title" w:displacedByCustomXml="prev"/>
                              <w:p w14:paraId="503E5E46" w14:textId="3D23F7EE" w:rsidR="007E1D49" w:rsidRPr="00B8682A" w:rsidRDefault="00190FDD" w:rsidP="008E0428">
                                <w:pPr>
                                  <w:pStyle w:val="NoSpacing"/>
                                  <w:rPr>
                                    <w:rFonts w:ascii="Arial Black" w:hAnsi="Arial Black" w:cs="Arial"/>
                                    <w:b/>
                                    <w:sz w:val="72"/>
                                    <w:szCs w:val="72"/>
                                  </w:rPr>
                                </w:pPr>
                                <w:r>
                                  <w:rPr>
                                    <w:rFonts w:ascii="Arial Black" w:hAnsi="Arial Black" w:cs="Arial"/>
                                    <w:b/>
                                    <w:sz w:val="72"/>
                                    <w:szCs w:val="72"/>
                                  </w:rPr>
                                  <w:t xml:space="preserve">Introduction to </w:t>
                                </w:r>
                                <w:r w:rsidR="002B4592">
                                  <w:rPr>
                                    <w:rFonts w:ascii="Arial Black" w:hAnsi="Arial Black" w:cs="Arial"/>
                                    <w:b/>
                                    <w:sz w:val="72"/>
                                    <w:szCs w:val="72"/>
                                  </w:rPr>
                                  <w:t xml:space="preserve">Circuit </w:t>
                                </w:r>
                                <w:r w:rsidR="0008266A">
                                  <w:rPr>
                                    <w:rFonts w:ascii="Arial Black" w:hAnsi="Arial Black" w:cs="Arial"/>
                                    <w:b/>
                                    <w:sz w:val="72"/>
                                    <w:szCs w:val="72"/>
                                  </w:rPr>
                                  <w:t>Design and Prototyping</w:t>
                                </w:r>
                              </w:p>
                            </w:sdtContent>
                          </w:sdt>
                          <w:bookmarkEnd w:id="0" w:displacedByCustomXml="next"/>
                          <w:sdt>
                            <w:sdtPr>
                              <w:alias w:val="Experiment Subtitle"/>
                              <w:tag w:val="Experiment_Subtitle"/>
                              <w:id w:val="1006786702"/>
                              <w:lock w:val="sdtLocked"/>
                            </w:sdtPr>
                            <w:sdtEndPr>
                              <w:rPr>
                                <w:rFonts w:ascii="Arial" w:hAnsi="Arial" w:cs="Arial"/>
                                <w:i/>
                                <w:sz w:val="40"/>
                              </w:rPr>
                            </w:sdtEndPr>
                            <w:sdtContent>
                              <w:bookmarkStart w:id="1" w:name="Experiment_Subtitle" w:displacedByCustomXml="prev"/>
                              <w:p w14:paraId="03B3751B" w14:textId="1998FADD" w:rsidR="007E1D49" w:rsidRPr="00374EA9" w:rsidRDefault="0008266A" w:rsidP="00374EA9">
                                <w:pPr>
                                  <w:ind w:left="0"/>
                                  <w:rPr>
                                    <w:rFonts w:ascii="Arial" w:hAnsi="Arial" w:cs="Arial"/>
                                    <w:i/>
                                    <w:sz w:val="40"/>
                                  </w:rPr>
                                </w:pPr>
                                <w:r>
                                  <w:rPr>
                                    <w:rFonts w:ascii="Arial" w:hAnsi="Arial" w:cs="Arial"/>
                                    <w:i/>
                                    <w:sz w:val="40"/>
                                  </w:rPr>
                                  <w:t>Final Project</w:t>
                                </w:r>
                              </w:p>
                            </w:sdtContent>
                          </w:sdt>
                          <w:bookmarkEnd w:id="1"/>
                          <w:p w14:paraId="16A03FD6" w14:textId="77777777" w:rsidR="00E55AF7" w:rsidRPr="008E0428" w:rsidRDefault="00E55AF7" w:rsidP="00C37262"/>
                          <w:p w14:paraId="1CBDC2F8" w14:textId="213F4372" w:rsidR="00732878" w:rsidRPr="008E0428" w:rsidRDefault="004B5C7D" w:rsidP="00732878">
                            <w:pPr>
                              <w:pStyle w:val="NoSpacing"/>
                              <w:rPr>
                                <w:rFonts w:cs="Arial"/>
                                <w:sz w:val="36"/>
                                <w:szCs w:val="36"/>
                              </w:rPr>
                            </w:pPr>
                            <w:sdt>
                              <w:sdtPr>
                                <w:alias w:val="Student Name"/>
                                <w:tag w:val="Student_Name"/>
                                <w:id w:val="-338624661"/>
                                <w:lock w:val="sdtLocked"/>
                              </w:sdtPr>
                              <w:sdtEndPr>
                                <w:rPr>
                                  <w:rFonts w:cs="Arial"/>
                                  <w:b/>
                                  <w:sz w:val="36"/>
                                  <w:szCs w:val="36"/>
                                </w:rPr>
                              </w:sdtEndPr>
                              <w:sdtContent>
                                <w:r w:rsidR="0008266A">
                                  <w:rPr>
                                    <w:rFonts w:cs="Arial"/>
                                    <w:b/>
                                    <w:sz w:val="36"/>
                                    <w:szCs w:val="36"/>
                                  </w:rPr>
                                  <w:t>Pina Cammisano</w:t>
                                </w:r>
                              </w:sdtContent>
                            </w:sdt>
                            <w:r w:rsidR="00732878" w:rsidRPr="008E0428">
                              <w:rPr>
                                <w:rFonts w:cs="Arial"/>
                                <w:b/>
                                <w:sz w:val="36"/>
                                <w:szCs w:val="36"/>
                              </w:rPr>
                              <w:t xml:space="preserve">, </w:t>
                            </w:r>
                            <w:sdt>
                              <w:sdtPr>
                                <w:alias w:val="Student Identification Number"/>
                                <w:tag w:val="Student_ID_Number"/>
                                <w:id w:val="395248626"/>
                                <w:lock w:val="sdtLocked"/>
                              </w:sdtPr>
                              <w:sdtEndPr>
                                <w:rPr>
                                  <w:rFonts w:cs="Arial"/>
                                  <w:sz w:val="36"/>
                                  <w:szCs w:val="36"/>
                                </w:rPr>
                              </w:sdtEndPr>
                              <w:sdtContent>
                                <w:r w:rsidR="0008266A">
                                  <w:rPr>
                                    <w:rFonts w:cs="Arial"/>
                                    <w:sz w:val="36"/>
                                    <w:szCs w:val="36"/>
                                  </w:rPr>
                                  <w:t>6235654</w:t>
                                </w:r>
                              </w:sdtContent>
                            </w:sdt>
                          </w:p>
                          <w:p w14:paraId="36ED6FD9" w14:textId="77777777" w:rsidR="00732878" w:rsidRDefault="00732878" w:rsidP="00C37262"/>
                          <w:p w14:paraId="4DE8A3CF" w14:textId="77777777" w:rsidR="00DA2ECA" w:rsidRDefault="00DA2ECA" w:rsidP="00C37262"/>
                          <w:p w14:paraId="70E11D14" w14:textId="77777777" w:rsidR="00DA2ECA" w:rsidRDefault="00DA2ECA" w:rsidP="00C372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925EFF" id="_x0000_t202" coordsize="21600,21600" o:spt="202" path="m,l,21600r21600,l21600,xe">
                <v:stroke joinstyle="miter"/>
                <v:path gradientshapeok="t" o:connecttype="rect"/>
              </v:shapetype>
              <v:shape id="Text Box 6" o:spid="_x0000_s1026" type="#_x0000_t202" style="position:absolute;margin-left:-2.15pt;margin-top:-12.9pt;width:470.65pt;height:32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" fillcolor="white [3201]" stroked="f" strokeweight=".5pt">
                <v:textbox>
                  <w:txbxContent>
                    <w:sdt>
                      <w:sdtPr>
                        <w:alias w:val="Experiment Title"/>
                        <w:tag w:val="Experiment_Title"/>
                        <w:id w:val="-1341010742"/>
                        <w:lock w:val="sdtLocked"/>
                      </w:sdtPr>
                      <w:sdtEndPr>
                        <w:rPr>
                          <w:rFonts w:ascii="Arial Black" w:hAnsi="Arial Black" w:cs="Arial"/>
                          <w:b/>
                          <w:sz w:val="72"/>
                          <w:szCs w:val="72"/>
                        </w:rPr>
                      </w:sdtEndPr>
                      <w:sdtContent>
                        <w:bookmarkStart w:id="2" w:name="Experiment_Title" w:displacedByCustomXml="prev"/>
                        <w:p w14:paraId="503E5E46" w14:textId="3D23F7EE" w:rsidR="007E1D49" w:rsidRPr="00B8682A" w:rsidRDefault="00190FDD" w:rsidP="008E0428">
                          <w:pPr>
                            <w:pStyle w:val="NoSpacing"/>
                            <w:rPr>
                              <w:rFonts w:ascii="Arial Black" w:hAnsi="Arial Black" w:cs="Arial"/>
                              <w:b/>
                              <w:sz w:val="72"/>
                              <w:szCs w:val="72"/>
                            </w:rPr>
                          </w:pPr>
                          <w:r>
                            <w:rPr>
                              <w:rFonts w:ascii="Arial Black" w:hAnsi="Arial Black" w:cs="Arial"/>
                              <w:b/>
                              <w:sz w:val="72"/>
                              <w:szCs w:val="72"/>
                            </w:rPr>
                            <w:t xml:space="preserve">Introduction to </w:t>
                          </w:r>
                          <w:r w:rsidR="002B4592">
                            <w:rPr>
                              <w:rFonts w:ascii="Arial Black" w:hAnsi="Arial Black" w:cs="Arial"/>
                              <w:b/>
                              <w:sz w:val="72"/>
                              <w:szCs w:val="72"/>
                            </w:rPr>
                            <w:t xml:space="preserve">Circuit </w:t>
                          </w:r>
                          <w:r w:rsidR="0008266A">
                            <w:rPr>
                              <w:rFonts w:ascii="Arial Black" w:hAnsi="Arial Black" w:cs="Arial"/>
                              <w:b/>
                              <w:sz w:val="72"/>
                              <w:szCs w:val="72"/>
                            </w:rPr>
                            <w:t>Design and Prototyping</w:t>
                          </w:r>
                        </w:p>
                      </w:sdtContent>
                    </w:sdt>
                    <w:bookmarkEnd w:id="2" w:displacedByCustomXml="next"/>
                    <w:sdt>
                      <w:sdtPr>
                        <w:alias w:val="Experiment Subtitle"/>
                        <w:tag w:val="Experiment_Subtitle"/>
                        <w:id w:val="1006786702"/>
                        <w:lock w:val="sdtLocked"/>
                      </w:sdtPr>
                      <w:sdtEndPr>
                        <w:rPr>
                          <w:rFonts w:ascii="Arial" w:hAnsi="Arial" w:cs="Arial"/>
                          <w:i/>
                          <w:sz w:val="40"/>
                        </w:rPr>
                      </w:sdtEndPr>
                      <w:sdtContent>
                        <w:bookmarkStart w:id="3" w:name="Experiment_Subtitle" w:displacedByCustomXml="prev"/>
                        <w:p w14:paraId="03B3751B" w14:textId="1998FADD" w:rsidR="007E1D49" w:rsidRPr="00374EA9" w:rsidRDefault="0008266A" w:rsidP="00374EA9">
                          <w:pPr>
                            <w:ind w:left="0"/>
                            <w:rPr>
                              <w:rFonts w:ascii="Arial" w:hAnsi="Arial" w:cs="Arial"/>
                              <w:i/>
                              <w:sz w:val="40"/>
                            </w:rPr>
                          </w:pPr>
                          <w:r>
                            <w:rPr>
                              <w:rFonts w:ascii="Arial" w:hAnsi="Arial" w:cs="Arial"/>
                              <w:i/>
                              <w:sz w:val="40"/>
                            </w:rPr>
                            <w:t>Final Project</w:t>
                          </w:r>
                        </w:p>
                      </w:sdtContent>
                    </w:sdt>
                    <w:bookmarkEnd w:id="3"/>
                    <w:p w14:paraId="16A03FD6" w14:textId="77777777" w:rsidR="00E55AF7" w:rsidRPr="008E0428" w:rsidRDefault="00E55AF7" w:rsidP="00C37262"/>
                    <w:p w14:paraId="1CBDC2F8" w14:textId="213F4372" w:rsidR="00732878" w:rsidRPr="008E0428" w:rsidRDefault="004B5C7D" w:rsidP="00732878">
                      <w:pPr>
                        <w:pStyle w:val="NoSpacing"/>
                        <w:rPr>
                          <w:rFonts w:cs="Arial"/>
                          <w:sz w:val="36"/>
                          <w:szCs w:val="36"/>
                        </w:rPr>
                      </w:pPr>
                      <w:sdt>
                        <w:sdtPr>
                          <w:alias w:val="Student Name"/>
                          <w:tag w:val="Student_Name"/>
                          <w:id w:val="-338624661"/>
                          <w:lock w:val="sdtLocked"/>
                        </w:sdtPr>
                        <w:sdtEndPr>
                          <w:rPr>
                            <w:rFonts w:cs="Arial"/>
                            <w:b/>
                            <w:sz w:val="36"/>
                            <w:szCs w:val="36"/>
                          </w:rPr>
                        </w:sdtEndPr>
                        <w:sdtContent>
                          <w:r w:rsidR="0008266A">
                            <w:rPr>
                              <w:rFonts w:cs="Arial"/>
                              <w:b/>
                              <w:sz w:val="36"/>
                              <w:szCs w:val="36"/>
                            </w:rPr>
                            <w:t>Pina Cammisano</w:t>
                          </w:r>
                        </w:sdtContent>
                      </w:sdt>
                      <w:r w:rsidR="00732878" w:rsidRPr="008E0428">
                        <w:rPr>
                          <w:rFonts w:cs="Arial"/>
                          <w:b/>
                          <w:sz w:val="36"/>
                          <w:szCs w:val="36"/>
                        </w:rPr>
                        <w:t xml:space="preserve">, </w:t>
                      </w:r>
                      <w:sdt>
                        <w:sdtPr>
                          <w:alias w:val="Student Identification Number"/>
                          <w:tag w:val="Student_ID_Number"/>
                          <w:id w:val="395248626"/>
                          <w:lock w:val="sdtLocked"/>
                        </w:sdtPr>
                        <w:sdtEndPr>
                          <w:rPr>
                            <w:rFonts w:cs="Arial"/>
                            <w:sz w:val="36"/>
                            <w:szCs w:val="36"/>
                          </w:rPr>
                        </w:sdtEndPr>
                        <w:sdtContent>
                          <w:r w:rsidR="0008266A">
                            <w:rPr>
                              <w:rFonts w:cs="Arial"/>
                              <w:sz w:val="36"/>
                              <w:szCs w:val="36"/>
                            </w:rPr>
                            <w:t>6235654</w:t>
                          </w:r>
                        </w:sdtContent>
                      </w:sdt>
                    </w:p>
                    <w:p w14:paraId="36ED6FD9" w14:textId="77777777" w:rsidR="00732878" w:rsidRDefault="00732878" w:rsidP="00C37262"/>
                    <w:p w14:paraId="4DE8A3CF" w14:textId="77777777" w:rsidR="00DA2ECA" w:rsidRDefault="00DA2ECA" w:rsidP="00C37262"/>
                    <w:p w14:paraId="70E11D14" w14:textId="77777777" w:rsidR="00DA2ECA" w:rsidRDefault="00DA2ECA" w:rsidP="00C37262"/>
                  </w:txbxContent>
                </v:textbox>
              </v:shape>
            </w:pict>
          </mc:Fallback>
        </mc:AlternateContent>
      </w:r>
      <w:r w:rsidR="00F6564C">
        <w:rPr>
          <w:rFonts w:ascii="Arial Black" w:hAnsi="Arial Black"/>
          <w:sz w:val="72"/>
          <w:szCs w:val="72"/>
        </w:rPr>
        <w:t>*</w:t>
      </w:r>
    </w:p>
    <w:p w14:paraId="1D63C8A4" w14:textId="77777777" w:rsidR="00C9786C" w:rsidRPr="00462595" w:rsidRDefault="00C9786C" w:rsidP="00462595">
      <w:pPr>
        <w:pStyle w:val="NoSpacing"/>
        <w:rPr>
          <w:rFonts w:ascii="Arial Black" w:hAnsi="Arial Black"/>
          <w:sz w:val="72"/>
          <w:szCs w:val="72"/>
        </w:rPr>
      </w:pPr>
    </w:p>
    <w:p w14:paraId="07258327" w14:textId="77777777" w:rsidR="00462595" w:rsidRDefault="00462595" w:rsidP="00C37262"/>
    <w:p w14:paraId="45251E73" w14:textId="77777777" w:rsidR="00462595" w:rsidRDefault="00462595" w:rsidP="00C37262"/>
    <w:p w14:paraId="3C0DECDB" w14:textId="77777777" w:rsidR="00462595" w:rsidRDefault="00462595" w:rsidP="00C37262"/>
    <w:p w14:paraId="7D44678B" w14:textId="77777777" w:rsidR="00462595" w:rsidRDefault="00462595" w:rsidP="00C37262"/>
    <w:p w14:paraId="44454578" w14:textId="77777777" w:rsidR="00462595" w:rsidRDefault="00462595" w:rsidP="00C37262"/>
    <w:p w14:paraId="3086DDBE" w14:textId="77777777" w:rsidR="00462595" w:rsidRDefault="00462595" w:rsidP="00C37262"/>
    <w:p w14:paraId="40F59100" w14:textId="77777777" w:rsidR="00462595" w:rsidRDefault="00462595" w:rsidP="00C37262"/>
    <w:p w14:paraId="27C871B6" w14:textId="77777777" w:rsidR="00462595" w:rsidRDefault="00462595" w:rsidP="00C37262"/>
    <w:p w14:paraId="4FBF1C3F" w14:textId="77777777" w:rsidR="00462595" w:rsidRDefault="00462595" w:rsidP="00C37262"/>
    <w:p w14:paraId="71AB8183" w14:textId="77777777" w:rsidR="00564DF9" w:rsidRDefault="00564DF9" w:rsidP="00C37262"/>
    <w:p w14:paraId="5B947C9E" w14:textId="77777777" w:rsidR="00564DF9" w:rsidRDefault="008E0428" w:rsidP="00C37262">
      <w:r>
        <w:rPr>
          <w:noProof/>
          <w:lang w:val="en-US"/>
        </w:rPr>
        <mc:AlternateContent>
          <mc:Choice Requires="wps">
            <w:drawing>
              <wp:anchor distT="0" distB="0" distL="114300" distR="114300" simplePos="0" relativeHeight="251663360" behindDoc="0" locked="0" layoutInCell="1" allowOverlap="1" wp14:anchorId="16390000" wp14:editId="23C1B9EC">
                <wp:simplePos x="0" y="0"/>
                <wp:positionH relativeFrom="column">
                  <wp:posOffset>709684</wp:posOffset>
                </wp:positionH>
                <wp:positionV relativeFrom="paragraph">
                  <wp:posOffset>246598</wp:posOffset>
                </wp:positionV>
                <wp:extent cx="5348017" cy="2388358"/>
                <wp:effectExtent l="0" t="0" r="5080" b="0"/>
                <wp:wrapNone/>
                <wp:docPr id="9" name="Text Box 9"/>
                <wp:cNvGraphicFramePr/>
                <a:graphic xmlns:a="http://schemas.openxmlformats.org/drawingml/2006/main">
                  <a:graphicData uri="http://schemas.microsoft.com/office/word/2010/wordprocessingShape">
                    <wps:wsp>
                      <wps:cNvSpPr txBox="1"/>
                      <wps:spPr>
                        <a:xfrm>
                          <a:off x="0" y="0"/>
                          <a:ext cx="5348017" cy="23883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B0B78" w14:textId="4291FD26" w:rsidR="00374EA9" w:rsidRPr="008B1980" w:rsidRDefault="00374EA9" w:rsidP="00374EA9">
                            <w:pPr>
                              <w:ind w:left="0"/>
                              <w:rPr>
                                <w:b/>
                                <w:sz w:val="22"/>
                                <w:szCs w:val="22"/>
                              </w:rPr>
                            </w:pPr>
                          </w:p>
                          <w:p w14:paraId="116E72CE" w14:textId="15CBB2AB" w:rsidR="00DA2ECA" w:rsidRPr="0008266A" w:rsidRDefault="004B5C7D" w:rsidP="0008266A">
                            <w:pPr>
                              <w:ind w:left="0"/>
                              <w:rPr>
                                <w:i/>
                              </w:rPr>
                            </w:pPr>
                            <w:sdt>
                              <w:sdtPr>
                                <w:rPr>
                                  <w:i/>
                                </w:rPr>
                                <w:alias w:val="Abstract"/>
                                <w:tag w:val="Abstract"/>
                                <w:id w:val="491531640"/>
                                <w:lock w:val="sdtLocked"/>
                                <w:showingPlcHdr/>
                              </w:sdtPr>
                              <w:sdtEndPr/>
                              <w:sdtContent>
                                <w:r w:rsidR="0008266A">
                                  <w:rPr>
                                    <w:i/>
                                  </w:rPr>
                                  <w:t xml:space="preserve">     </w:t>
                                </w:r>
                              </w:sdtContent>
                            </w:sdt>
                          </w:p>
                          <w:p w14:paraId="5536F352" w14:textId="77777777" w:rsidR="00DA2ECA" w:rsidRDefault="00DA2ECA" w:rsidP="00C372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0000" id="Text Box 9" o:spid="_x0000_s1027" type="#_x0000_t202" style="position:absolute;left:0;text-align:left;margin-left:55.9pt;margin-top:19.4pt;width:421.1pt;height:18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" fillcolor="white [3201]" stroked="f" strokeweight=".5pt">
                <v:textbox>
                  <w:txbxContent>
                    <w:p w14:paraId="255B0B78" w14:textId="4291FD26" w:rsidR="00374EA9" w:rsidRPr="008B1980" w:rsidRDefault="00374EA9" w:rsidP="00374EA9">
                      <w:pPr>
                        <w:ind w:left="0"/>
                        <w:rPr>
                          <w:b/>
                          <w:sz w:val="22"/>
                          <w:szCs w:val="22"/>
                        </w:rPr>
                      </w:pPr>
                    </w:p>
                    <w:p w14:paraId="116E72CE" w14:textId="15CBB2AB" w:rsidR="00DA2ECA" w:rsidRPr="0008266A" w:rsidRDefault="004B5C7D" w:rsidP="0008266A">
                      <w:pPr>
                        <w:ind w:left="0"/>
                        <w:rPr>
                          <w:i/>
                        </w:rPr>
                      </w:pPr>
                      <w:sdt>
                        <w:sdtPr>
                          <w:rPr>
                            <w:i/>
                          </w:rPr>
                          <w:alias w:val="Abstract"/>
                          <w:tag w:val="Abstract"/>
                          <w:id w:val="491531640"/>
                          <w:lock w:val="sdtLocked"/>
                          <w:showingPlcHdr/>
                        </w:sdtPr>
                        <w:sdtEndPr/>
                        <w:sdtContent>
                          <w:r w:rsidR="0008266A">
                            <w:rPr>
                              <w:i/>
                            </w:rPr>
                            <w:t xml:space="preserve">     </w:t>
                          </w:r>
                        </w:sdtContent>
                      </w:sdt>
                    </w:p>
                    <w:p w14:paraId="5536F352" w14:textId="77777777" w:rsidR="00DA2ECA" w:rsidRDefault="00DA2ECA" w:rsidP="00C37262"/>
                  </w:txbxContent>
                </v:textbox>
              </v:shape>
            </w:pict>
          </mc:Fallback>
        </mc:AlternateContent>
      </w:r>
    </w:p>
    <w:p w14:paraId="38216A41" w14:textId="77777777" w:rsidR="00564DF9" w:rsidRDefault="00564DF9" w:rsidP="00C37262"/>
    <w:p w14:paraId="74F614CE" w14:textId="77777777" w:rsidR="00564DF9" w:rsidRDefault="00564DF9" w:rsidP="00C37262"/>
    <w:p w14:paraId="1F8910D5" w14:textId="77777777" w:rsidR="00564DF9" w:rsidRDefault="00564DF9" w:rsidP="00C37262"/>
    <w:p w14:paraId="685787BB" w14:textId="77777777" w:rsidR="00564DF9" w:rsidRDefault="00564DF9" w:rsidP="00C37262"/>
    <w:p w14:paraId="00FEEE4C" w14:textId="77777777" w:rsidR="00564DF9" w:rsidRDefault="00564DF9" w:rsidP="00C37262"/>
    <w:p w14:paraId="4F089986" w14:textId="77777777" w:rsidR="00564DF9" w:rsidRDefault="00564DF9" w:rsidP="00C37262"/>
    <w:p w14:paraId="17F68133" w14:textId="77777777" w:rsidR="00664D0D" w:rsidRDefault="00664D0D" w:rsidP="00C37262"/>
    <w:p w14:paraId="66C74676" w14:textId="77777777" w:rsidR="00664D0D" w:rsidRDefault="00664D0D" w:rsidP="00C37262"/>
    <w:p w14:paraId="05E6FAE8" w14:textId="77777777" w:rsidR="00294EF7" w:rsidRDefault="00294EF7" w:rsidP="00F91A46">
      <w:pPr>
        <w:jc w:val="right"/>
        <w:rPr>
          <w:noProof/>
          <w:lang w:eastAsia="en-CA"/>
        </w:rPr>
      </w:pPr>
    </w:p>
    <w:p w14:paraId="09344830" w14:textId="77777777" w:rsidR="00294EF7" w:rsidRDefault="00294EF7" w:rsidP="00F91A46">
      <w:pPr>
        <w:jc w:val="right"/>
        <w:rPr>
          <w:noProof/>
          <w:lang w:eastAsia="en-CA"/>
        </w:rPr>
      </w:pPr>
    </w:p>
    <w:p w14:paraId="35C20BDD" w14:textId="77777777" w:rsidR="00294EF7" w:rsidRDefault="00294EF7" w:rsidP="00F91A46">
      <w:pPr>
        <w:jc w:val="right"/>
        <w:rPr>
          <w:noProof/>
          <w:lang w:eastAsia="en-CA"/>
        </w:rPr>
      </w:pPr>
    </w:p>
    <w:p w14:paraId="704E007D" w14:textId="77777777" w:rsidR="00F91A46" w:rsidRDefault="00270117" w:rsidP="00F91A46">
      <w:pPr>
        <w:jc w:val="right"/>
        <w:rPr>
          <w:noProof/>
          <w:lang w:eastAsia="en-CA"/>
        </w:rPr>
        <w:sectPr w:rsidR="00F91A46" w:rsidSect="00294EF7">
          <w:pgSz w:w="12240" w:h="15840"/>
          <w:pgMar w:top="1440" w:right="1440" w:bottom="851" w:left="1440" w:header="708" w:footer="708" w:gutter="0"/>
          <w:cols w:space="708"/>
          <w:docGrid w:linePitch="360"/>
        </w:sectPr>
      </w:pPr>
      <w:r>
        <w:rPr>
          <w:noProof/>
          <w:shd w:val="clear" w:color="auto" w:fill="auto"/>
          <w:lang w:val="en-US"/>
        </w:rPr>
        <w:lastRenderedPageBreak/>
        <mc:AlternateContent>
          <mc:Choice Requires="wps">
            <w:drawing>
              <wp:anchor distT="0" distB="0" distL="114300" distR="114300" simplePos="0" relativeHeight="251665408" behindDoc="0" locked="0" layoutInCell="1" allowOverlap="1" wp14:anchorId="3106EA41" wp14:editId="71557D34">
                <wp:simplePos x="0" y="0"/>
                <wp:positionH relativeFrom="column">
                  <wp:posOffset>3766242</wp:posOffset>
                </wp:positionH>
                <wp:positionV relativeFrom="paragraph">
                  <wp:posOffset>778384</wp:posOffset>
                </wp:positionV>
                <wp:extent cx="2933322" cy="380246"/>
                <wp:effectExtent l="0" t="0" r="635" b="1270"/>
                <wp:wrapNone/>
                <wp:docPr id="3" name="Text Box 3"/>
                <wp:cNvGraphicFramePr/>
                <a:graphic xmlns:a="http://schemas.openxmlformats.org/drawingml/2006/main">
                  <a:graphicData uri="http://schemas.microsoft.com/office/word/2010/wordprocessingShape">
                    <wps:wsp>
                      <wps:cNvSpPr txBox="1"/>
                      <wps:spPr>
                        <a:xfrm>
                          <a:off x="0" y="0"/>
                          <a:ext cx="2933322" cy="3802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6A1884" w14:textId="77777777" w:rsidR="00270117" w:rsidRPr="000F3F90" w:rsidRDefault="00270117" w:rsidP="00270117">
                            <w:pPr>
                              <w:pStyle w:val="Header"/>
                              <w:tabs>
                                <w:tab w:val="center" w:pos="7200"/>
                              </w:tabs>
                              <w:ind w:left="0"/>
                              <w:rPr>
                                <w:rFonts w:ascii="Calibri" w:hAnsi="Calibri"/>
                                <w:color w:val="C00000"/>
                                <w:sz w:val="28"/>
                                <w:szCs w:val="28"/>
                              </w:rPr>
                            </w:pPr>
                            <w:r w:rsidRPr="000F3F90">
                              <w:rPr>
                                <w:rFonts w:ascii="Calibri" w:hAnsi="Calibri"/>
                                <w:color w:val="C00000"/>
                                <w:sz w:val="28"/>
                                <w:szCs w:val="28"/>
                              </w:rPr>
                              <w:t>Learning today Leading tomorrow</w:t>
                            </w:r>
                          </w:p>
                          <w:p w14:paraId="4D3B62C8" w14:textId="77777777" w:rsidR="00270117" w:rsidRPr="000F3F90" w:rsidRDefault="00270117">
                            <w:pPr>
                              <w:ind w:left="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6EA41" id="Text Box 3" o:spid="_x0000_s1028" type="#_x0000_t202" style="position:absolute;left:0;text-align:left;margin-left:296.55pt;margin-top:61.3pt;width:230.95pt;height:2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" fillcolor="white [3201]" stroked="f" strokeweight=".5pt">
                <v:textbox>
                  <w:txbxContent>
                    <w:p w14:paraId="3C6A1884" w14:textId="77777777" w:rsidR="00270117" w:rsidRPr="000F3F90" w:rsidRDefault="00270117" w:rsidP="00270117">
                      <w:pPr>
                        <w:pStyle w:val="Header"/>
                        <w:tabs>
                          <w:tab w:val="center" w:pos="7200"/>
                        </w:tabs>
                        <w:ind w:left="0"/>
                        <w:rPr>
                          <w:rFonts w:ascii="Calibri" w:hAnsi="Calibri"/>
                          <w:color w:val="C00000"/>
                          <w:sz w:val="28"/>
                          <w:szCs w:val="28"/>
                        </w:rPr>
                      </w:pPr>
                      <w:r w:rsidRPr="000F3F90">
                        <w:rPr>
                          <w:rFonts w:ascii="Calibri" w:hAnsi="Calibri"/>
                          <w:color w:val="C00000"/>
                          <w:sz w:val="28"/>
                          <w:szCs w:val="28"/>
                        </w:rPr>
                        <w:t>Learning today Leading tomorrow</w:t>
                      </w:r>
                    </w:p>
                    <w:p w14:paraId="4D3B62C8" w14:textId="77777777" w:rsidR="00270117" w:rsidRPr="000F3F90" w:rsidRDefault="00270117">
                      <w:pPr>
                        <w:ind w:left="0"/>
                        <w:rPr>
                          <w:sz w:val="28"/>
                          <w:szCs w:val="28"/>
                        </w:rPr>
                      </w:pPr>
                    </w:p>
                  </w:txbxContent>
                </v:textbox>
              </v:shape>
            </w:pict>
          </mc:Fallback>
        </mc:AlternateContent>
      </w:r>
      <w:r>
        <w:rPr>
          <w:noProof/>
          <w:lang w:val="en-US"/>
        </w:rPr>
        <w:drawing>
          <wp:anchor distT="0" distB="0" distL="114300" distR="114300" simplePos="0" relativeHeight="251664384" behindDoc="0" locked="0" layoutInCell="1" allowOverlap="1" wp14:anchorId="681B059F" wp14:editId="6FB3A064">
            <wp:simplePos x="0" y="0"/>
            <wp:positionH relativeFrom="column">
              <wp:posOffset>3820041</wp:posOffset>
            </wp:positionH>
            <wp:positionV relativeFrom="paragraph">
              <wp:posOffset>8236</wp:posOffset>
            </wp:positionV>
            <wp:extent cx="2424430" cy="8242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ier_NewSlogan_Wordmark.jpg"/>
                    <pic:cNvPicPr/>
                  </pic:nvPicPr>
                  <pic:blipFill rotWithShape="1">
                    <a:blip r:embed="rId11" cstate="print">
                      <a:extLst>
                        <a:ext uri="{28A0092B-C50C-407E-A947-70E740481C1C}">
                          <a14:useLocalDpi xmlns:a14="http://schemas.microsoft.com/office/drawing/2010/main" val="0"/>
                        </a:ext>
                      </a:extLst>
                    </a:blip>
                    <a:srcRect b="19469"/>
                    <a:stretch/>
                  </pic:blipFill>
                  <pic:spPr bwMode="auto">
                    <a:xfrm>
                      <a:off x="0" y="0"/>
                      <a:ext cx="2424430" cy="824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4D34">
        <w:rPr>
          <w:noProof/>
          <w:lang w:val="en-US"/>
        </w:rPr>
        <mc:AlternateContent>
          <mc:Choice Requires="wps">
            <w:drawing>
              <wp:anchor distT="0" distB="0" distL="114300" distR="114300" simplePos="0" relativeHeight="251662336" behindDoc="0" locked="0" layoutInCell="1" allowOverlap="1" wp14:anchorId="3272A316" wp14:editId="72E74CDE">
                <wp:simplePos x="0" y="0"/>
                <wp:positionH relativeFrom="column">
                  <wp:posOffset>-27296</wp:posOffset>
                </wp:positionH>
                <wp:positionV relativeFrom="paragraph">
                  <wp:posOffset>177828</wp:posOffset>
                </wp:positionV>
                <wp:extent cx="3883660" cy="1077595"/>
                <wp:effectExtent l="0" t="0" r="2540" b="8255"/>
                <wp:wrapNone/>
                <wp:docPr id="8" name="Text Box 8"/>
                <wp:cNvGraphicFramePr/>
                <a:graphic xmlns:a="http://schemas.openxmlformats.org/drawingml/2006/main">
                  <a:graphicData uri="http://schemas.microsoft.com/office/word/2010/wordprocessingShape">
                    <wps:wsp>
                      <wps:cNvSpPr txBox="1"/>
                      <wps:spPr>
                        <a:xfrm>
                          <a:off x="0" y="0"/>
                          <a:ext cx="3883660" cy="10775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932CF9" w14:textId="77777777" w:rsidR="00294EF7" w:rsidRDefault="00C90830" w:rsidP="00D84D34">
                            <w:pPr>
                              <w:pStyle w:val="NoSpacing"/>
                              <w:rPr>
                                <w:b/>
                                <w:i/>
                              </w:rPr>
                            </w:pPr>
                            <w:r w:rsidRPr="006E7C23">
                              <w:rPr>
                                <w:b/>
                                <w:sz w:val="24"/>
                                <w:szCs w:val="24"/>
                              </w:rPr>
                              <w:t>Department of Computer Engineering Technology</w:t>
                            </w:r>
                            <w:r w:rsidR="00294EF7">
                              <w:rPr>
                                <w:b/>
                                <w:sz w:val="24"/>
                                <w:szCs w:val="24"/>
                              </w:rPr>
                              <w:t xml:space="preserve"> </w:t>
                            </w:r>
                            <w:sdt>
                              <w:sdtPr>
                                <w:rPr>
                                  <w:b/>
                                </w:rPr>
                                <w:alias w:val="Course Title"/>
                                <w:tag w:val="Course Title"/>
                                <w:id w:val="1922834512"/>
                                <w:lock w:val="sdtLocked"/>
                                <w:showingPlcHdr/>
                                <w:comboBox>
                                  <w:listItem w:value="Choose an item."/>
                                  <w:listItem w:displayText="The Profession of CET (247-106)" w:value="The Profession of CET (247-106)"/>
                                  <w:listItem w:displayText="Logic of Programming for Engineers (247-113)" w:value="Logic of Programming for Engineers (247-113)"/>
                                  <w:listItem w:displayText="New Developments in Digital Technology (247-504)" w:value="New Developments in Digital Technology (247-504)"/>
                                  <w:listItem w:displayText="Networking I (247-413)" w:value="Networking I (247-413)"/>
                                  <w:listItem w:displayText="Networking II (247-515)" w:value="Networking II (247-515)"/>
                                  <w:listItem w:displayText="Network Troubleshooting (247-615)" w:value="Network Troubleshooting (247-615)"/>
                                  <w:listItem w:displayText="Integrated Circuits PLDs (247-503)" w:value="Integrated Circuits PLDs (247-503)"/>
                                  <w:listItem w:displayText="Circuit Analysis and Simulation I (247-105)" w:value="Circuit Analysis and Simulation I (247-105)"/>
                                  <w:listItem w:displayText="Computer Circuit Fundamental (247-107)" w:value="Computer Circuit Fundamental (247-107)"/>
                                  <w:listItem w:displayText="Programming Fundamentals (247-108)" w:value="Programming Fundamentals (247-108)"/>
                                  <w:listItem w:displayText="Course Title" w:value="Course Title"/>
                                </w:comboBox>
                              </w:sdtPr>
                              <w:sdtEndPr/>
                              <w:sdtContent>
                                <w:r w:rsidR="00294EF7">
                                  <w:rPr>
                                    <w:b/>
                                  </w:rPr>
                                  <w:t xml:space="preserve">     </w:t>
                                </w:r>
                              </w:sdtContent>
                            </w:sdt>
                            <w:sdt>
                              <w:sdtPr>
                                <w:rPr>
                                  <w:b/>
                                  <w:i/>
                                </w:rPr>
                                <w:alias w:val="Instructor Name"/>
                                <w:tag w:val="Instructor Name"/>
                                <w:id w:val="796107885"/>
                                <w:lock w:val="sdtLocked"/>
                                <w:showingPlcHdr/>
                                <w:comboBox>
                                  <w:listItem w:value="Choose an item."/>
                                  <w:listItem w:displayText="John F. N. Salik" w:value="John F. N. Salik"/>
                                  <w:listItem w:displayText="Mohamed Tavakoli" w:value="Mohamed Tavakoli"/>
                                  <w:listItem w:displayText="Day Yan Fong" w:value="Day Yan Fong"/>
                                  <w:listItem w:displayText="Serge Hould" w:value="Serge Hould"/>
                                  <w:listItem w:displayText="Andrew Sarlos" w:value="Andrew Sarlos"/>
                                  <w:listItem w:displayText="Manijeh Khataie" w:value="Manijeh Khataie"/>
                                  <w:listItem w:displayText="Andreea Iftimie" w:value="Andreea Iftimie"/>
                                  <w:listItem w:displayText="Subash Handa" w:value="Subash Handa"/>
                                  <w:listItem w:displayText="Instructor Name" w:value="Instructor Name"/>
                                </w:comboBox>
                              </w:sdtPr>
                              <w:sdtEndPr/>
                              <w:sdtContent>
                                <w:r w:rsidR="00294EF7">
                                  <w:rPr>
                                    <w:b/>
                                    <w:i/>
                                  </w:rPr>
                                  <w:t xml:space="preserve">     </w:t>
                                </w:r>
                              </w:sdtContent>
                            </w:sdt>
                          </w:p>
                          <w:p w14:paraId="51311EA7" w14:textId="77777777" w:rsidR="00294EF7" w:rsidRDefault="00294EF7" w:rsidP="00D84D34">
                            <w:pPr>
                              <w:pStyle w:val="NoSpacing"/>
                              <w:rPr>
                                <w:b/>
                                <w:i/>
                              </w:rPr>
                            </w:pPr>
                            <w:r>
                              <w:rPr>
                                <w:b/>
                                <w:i/>
                              </w:rPr>
                              <w:t>Course Name</w:t>
                            </w:r>
                          </w:p>
                          <w:p w14:paraId="6471D078" w14:textId="77777777" w:rsidR="00DA2ECA" w:rsidRPr="006854E9" w:rsidRDefault="00294EF7" w:rsidP="00D84D34">
                            <w:pPr>
                              <w:pStyle w:val="NoSpacing"/>
                              <w:rPr>
                                <w:b/>
                              </w:rPr>
                            </w:pPr>
                            <w:r>
                              <w:rPr>
                                <w:b/>
                                <w:i/>
                              </w:rPr>
                              <w:t>Teachers’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2A316" id="Text Box 8" o:spid="_x0000_s1029" type="#_x0000_t202" style="position:absolute;left:0;text-align:left;margin-left:-2.15pt;margin-top:14pt;width:305.8pt;height:8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" fillcolor="white [3201]" stroked="f" strokeweight=".5pt">
                <v:textbox>
                  <w:txbxContent>
                    <w:p w14:paraId="48932CF9" w14:textId="77777777" w:rsidR="00294EF7" w:rsidRDefault="00C90830" w:rsidP="00D84D34">
                      <w:pPr>
                        <w:pStyle w:val="NoSpacing"/>
                        <w:rPr>
                          <w:b/>
                          <w:i/>
                        </w:rPr>
                      </w:pPr>
                      <w:r w:rsidRPr="006E7C23">
                        <w:rPr>
                          <w:b/>
                          <w:sz w:val="24"/>
                          <w:szCs w:val="24"/>
                        </w:rPr>
                        <w:t>Department of Computer Engineering Technology</w:t>
                      </w:r>
                      <w:r w:rsidR="00294EF7">
                        <w:rPr>
                          <w:b/>
                          <w:sz w:val="24"/>
                          <w:szCs w:val="24"/>
                        </w:rPr>
                        <w:t xml:space="preserve"> </w:t>
                      </w:r>
                      <w:sdt>
                        <w:sdtPr>
                          <w:rPr>
                            <w:b/>
                          </w:rPr>
                          <w:alias w:val="Course Title"/>
                          <w:tag w:val="Course Title"/>
                          <w:id w:val="1922834512"/>
                          <w:lock w:val="sdtLocked"/>
                          <w:showingPlcHdr/>
                          <w:comboBox>
                            <w:listItem w:value="Choose an item."/>
                            <w:listItem w:displayText="The Profession of CET (247-106)" w:value="The Profession of CET (247-106)"/>
                            <w:listItem w:displayText="Logic of Programming for Engineers (247-113)" w:value="Logic of Programming for Engineers (247-113)"/>
                            <w:listItem w:displayText="New Developments in Digital Technology (247-504)" w:value="New Developments in Digital Technology (247-504)"/>
                            <w:listItem w:displayText="Networking I (247-413)" w:value="Networking I (247-413)"/>
                            <w:listItem w:displayText="Networking II (247-515)" w:value="Networking II (247-515)"/>
                            <w:listItem w:displayText="Network Troubleshooting (247-615)" w:value="Network Troubleshooting (247-615)"/>
                            <w:listItem w:displayText="Integrated Circuits PLDs (247-503)" w:value="Integrated Circuits PLDs (247-503)"/>
                            <w:listItem w:displayText="Circuit Analysis and Simulation I (247-105)" w:value="Circuit Analysis and Simulation I (247-105)"/>
                            <w:listItem w:displayText="Computer Circuit Fundamental (247-107)" w:value="Computer Circuit Fundamental (247-107)"/>
                            <w:listItem w:displayText="Programming Fundamentals (247-108)" w:value="Programming Fundamentals (247-108)"/>
                            <w:listItem w:displayText="Course Title" w:value="Course Title"/>
                          </w:comboBox>
                        </w:sdtPr>
                        <w:sdtEndPr/>
                        <w:sdtContent>
                          <w:r w:rsidR="00294EF7">
                            <w:rPr>
                              <w:b/>
                            </w:rPr>
                            <w:t xml:space="preserve">     </w:t>
                          </w:r>
                        </w:sdtContent>
                      </w:sdt>
                      <w:sdt>
                        <w:sdtPr>
                          <w:rPr>
                            <w:b/>
                            <w:i/>
                          </w:rPr>
                          <w:alias w:val="Instructor Name"/>
                          <w:tag w:val="Instructor Name"/>
                          <w:id w:val="796107885"/>
                          <w:lock w:val="sdtLocked"/>
                          <w:showingPlcHdr/>
                          <w:comboBox>
                            <w:listItem w:value="Choose an item."/>
                            <w:listItem w:displayText="John F. N. Salik" w:value="John F. N. Salik"/>
                            <w:listItem w:displayText="Mohamed Tavakoli" w:value="Mohamed Tavakoli"/>
                            <w:listItem w:displayText="Day Yan Fong" w:value="Day Yan Fong"/>
                            <w:listItem w:displayText="Serge Hould" w:value="Serge Hould"/>
                            <w:listItem w:displayText="Andrew Sarlos" w:value="Andrew Sarlos"/>
                            <w:listItem w:displayText="Manijeh Khataie" w:value="Manijeh Khataie"/>
                            <w:listItem w:displayText="Andreea Iftimie" w:value="Andreea Iftimie"/>
                            <w:listItem w:displayText="Subash Handa" w:value="Subash Handa"/>
                            <w:listItem w:displayText="Instructor Name" w:value="Instructor Name"/>
                          </w:comboBox>
                        </w:sdtPr>
                        <w:sdtEndPr/>
                        <w:sdtContent>
                          <w:r w:rsidR="00294EF7">
                            <w:rPr>
                              <w:b/>
                              <w:i/>
                            </w:rPr>
                            <w:t xml:space="preserve">     </w:t>
                          </w:r>
                        </w:sdtContent>
                      </w:sdt>
                    </w:p>
                    <w:p w14:paraId="51311EA7" w14:textId="77777777" w:rsidR="00294EF7" w:rsidRDefault="00294EF7" w:rsidP="00D84D34">
                      <w:pPr>
                        <w:pStyle w:val="NoSpacing"/>
                        <w:rPr>
                          <w:b/>
                          <w:i/>
                        </w:rPr>
                      </w:pPr>
                      <w:r>
                        <w:rPr>
                          <w:b/>
                          <w:i/>
                        </w:rPr>
                        <w:t>Course Name</w:t>
                      </w:r>
                    </w:p>
                    <w:p w14:paraId="6471D078" w14:textId="77777777" w:rsidR="00DA2ECA" w:rsidRPr="006854E9" w:rsidRDefault="00294EF7" w:rsidP="00D84D34">
                      <w:pPr>
                        <w:pStyle w:val="NoSpacing"/>
                        <w:rPr>
                          <w:b/>
                        </w:rPr>
                      </w:pPr>
                      <w:r>
                        <w:rPr>
                          <w:b/>
                          <w:i/>
                        </w:rPr>
                        <w:t>Teachers’ name</w:t>
                      </w:r>
                    </w:p>
                  </w:txbxContent>
                </v:textbox>
              </v:shape>
            </w:pict>
          </mc:Fallback>
        </mc:AlternateContent>
      </w:r>
      <w:bookmarkStart w:id="4" w:name="_Toc372112281"/>
    </w:p>
    <w:sdt>
      <w:sdtPr>
        <w:rPr>
          <w:rFonts w:asciiTheme="minorHAnsi" w:eastAsiaTheme="minorHAnsi" w:hAnsiTheme="minorHAnsi" w:cstheme="minorBidi"/>
          <w:b w:val="0"/>
          <w:bCs w:val="0"/>
          <w:smallCaps w:val="0"/>
          <w:noProof w:val="0"/>
          <w:sz w:val="20"/>
          <w:szCs w:val="20"/>
          <w:lang w:val="en-CA" w:eastAsia="en-US"/>
        </w:rPr>
        <w:id w:val="-916778552"/>
        <w:docPartObj>
          <w:docPartGallery w:val="Table of Contents"/>
          <w:docPartUnique/>
        </w:docPartObj>
      </w:sdtPr>
      <w:sdtEndPr/>
      <w:sdtContent>
        <w:p w14:paraId="7D5789B2" w14:textId="77777777" w:rsidR="002B41F8" w:rsidRDefault="002B41F8" w:rsidP="002B41F8">
          <w:pPr>
            <w:pStyle w:val="TOCHeading"/>
          </w:pPr>
          <w:r>
            <w:t>Table of Contents</w:t>
          </w:r>
        </w:p>
        <w:p w14:paraId="224A6668" w14:textId="77777777" w:rsidR="002B41F8" w:rsidRDefault="002B41F8" w:rsidP="002B41F8">
          <w:pPr>
            <w:pStyle w:val="TOC1"/>
          </w:pPr>
        </w:p>
        <w:p w14:paraId="63381543" w14:textId="68747F90" w:rsidR="00043547" w:rsidRDefault="002B41F8">
          <w:pPr>
            <w:pStyle w:val="TOC1"/>
            <w:rPr>
              <w:rFonts w:eastAsiaTheme="minorEastAsia"/>
              <w:noProof/>
              <w:color w:val="auto"/>
              <w:kern w:val="2"/>
              <w:sz w:val="24"/>
              <w:szCs w:val="24"/>
              <w:shd w:val="clear" w:color="auto" w:fill="auto"/>
              <w:lang w:eastAsia="en-CA"/>
              <w14:ligatures w14:val="standardContextual"/>
            </w:rPr>
          </w:pPr>
          <w:r>
            <w:fldChar w:fldCharType="begin"/>
          </w:r>
          <w:r>
            <w:instrText xml:space="preserve"> TOC \o "1-3" \h \z \u </w:instrText>
          </w:r>
          <w:r>
            <w:fldChar w:fldCharType="separate"/>
          </w:r>
          <w:hyperlink w:anchor="_Toc185439324" w:history="1">
            <w:r w:rsidR="00043547" w:rsidRPr="00A229E6">
              <w:rPr>
                <w:rStyle w:val="Hyperlink"/>
                <w:noProof/>
              </w:rPr>
              <w:t>Introduction</w:t>
            </w:r>
            <w:r w:rsidR="00043547">
              <w:rPr>
                <w:noProof/>
                <w:webHidden/>
              </w:rPr>
              <w:tab/>
            </w:r>
            <w:r w:rsidR="00043547">
              <w:rPr>
                <w:noProof/>
                <w:webHidden/>
              </w:rPr>
              <w:fldChar w:fldCharType="begin"/>
            </w:r>
            <w:r w:rsidR="00043547">
              <w:rPr>
                <w:noProof/>
                <w:webHidden/>
              </w:rPr>
              <w:instrText xml:space="preserve"> PAGEREF _Toc185439324 \h </w:instrText>
            </w:r>
            <w:r w:rsidR="00043547">
              <w:rPr>
                <w:noProof/>
                <w:webHidden/>
              </w:rPr>
            </w:r>
            <w:r w:rsidR="00043547">
              <w:rPr>
                <w:noProof/>
                <w:webHidden/>
              </w:rPr>
              <w:fldChar w:fldCharType="separate"/>
            </w:r>
            <w:r w:rsidR="00043547">
              <w:rPr>
                <w:noProof/>
                <w:webHidden/>
              </w:rPr>
              <w:t>4</w:t>
            </w:r>
            <w:r w:rsidR="00043547">
              <w:rPr>
                <w:noProof/>
                <w:webHidden/>
              </w:rPr>
              <w:fldChar w:fldCharType="end"/>
            </w:r>
          </w:hyperlink>
        </w:p>
        <w:p w14:paraId="7994A16C" w14:textId="377D12F1"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25" w:history="1">
            <w:r w:rsidRPr="00A229E6">
              <w:rPr>
                <w:rStyle w:val="Hyperlink"/>
                <w:noProof/>
              </w:rPr>
              <w:t>Material Used</w:t>
            </w:r>
            <w:r>
              <w:rPr>
                <w:noProof/>
                <w:webHidden/>
              </w:rPr>
              <w:tab/>
            </w:r>
            <w:r>
              <w:rPr>
                <w:noProof/>
                <w:webHidden/>
              </w:rPr>
              <w:fldChar w:fldCharType="begin"/>
            </w:r>
            <w:r>
              <w:rPr>
                <w:noProof/>
                <w:webHidden/>
              </w:rPr>
              <w:instrText xml:space="preserve"> PAGEREF _Toc185439325 \h </w:instrText>
            </w:r>
            <w:r>
              <w:rPr>
                <w:noProof/>
                <w:webHidden/>
              </w:rPr>
            </w:r>
            <w:r>
              <w:rPr>
                <w:noProof/>
                <w:webHidden/>
              </w:rPr>
              <w:fldChar w:fldCharType="separate"/>
            </w:r>
            <w:r>
              <w:rPr>
                <w:noProof/>
                <w:webHidden/>
              </w:rPr>
              <w:t>4</w:t>
            </w:r>
            <w:r>
              <w:rPr>
                <w:noProof/>
                <w:webHidden/>
              </w:rPr>
              <w:fldChar w:fldCharType="end"/>
            </w:r>
          </w:hyperlink>
        </w:p>
        <w:p w14:paraId="5601B6A0" w14:textId="0B4C1C86"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26" w:history="1">
            <w:r w:rsidRPr="00A229E6">
              <w:rPr>
                <w:rStyle w:val="Hyperlink"/>
                <w:noProof/>
              </w:rPr>
              <w:t>Cost</w:t>
            </w:r>
            <w:r>
              <w:rPr>
                <w:noProof/>
                <w:webHidden/>
              </w:rPr>
              <w:tab/>
            </w:r>
            <w:r>
              <w:rPr>
                <w:noProof/>
                <w:webHidden/>
              </w:rPr>
              <w:fldChar w:fldCharType="begin"/>
            </w:r>
            <w:r>
              <w:rPr>
                <w:noProof/>
                <w:webHidden/>
              </w:rPr>
              <w:instrText xml:space="preserve"> PAGEREF _Toc185439326 \h </w:instrText>
            </w:r>
            <w:r>
              <w:rPr>
                <w:noProof/>
                <w:webHidden/>
              </w:rPr>
            </w:r>
            <w:r>
              <w:rPr>
                <w:noProof/>
                <w:webHidden/>
              </w:rPr>
              <w:fldChar w:fldCharType="separate"/>
            </w:r>
            <w:r>
              <w:rPr>
                <w:noProof/>
                <w:webHidden/>
              </w:rPr>
              <w:t>4</w:t>
            </w:r>
            <w:r>
              <w:rPr>
                <w:noProof/>
                <w:webHidden/>
              </w:rPr>
              <w:fldChar w:fldCharType="end"/>
            </w:r>
          </w:hyperlink>
        </w:p>
        <w:p w14:paraId="1AC804D9" w14:textId="55B4B7F2"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27" w:history="1">
            <w:r w:rsidRPr="00A229E6">
              <w:rPr>
                <w:rStyle w:val="Hyperlink"/>
                <w:noProof/>
              </w:rPr>
              <w:t>Drawing</w:t>
            </w:r>
            <w:r>
              <w:rPr>
                <w:noProof/>
                <w:webHidden/>
              </w:rPr>
              <w:tab/>
            </w:r>
            <w:r>
              <w:rPr>
                <w:noProof/>
                <w:webHidden/>
              </w:rPr>
              <w:fldChar w:fldCharType="begin"/>
            </w:r>
            <w:r>
              <w:rPr>
                <w:noProof/>
                <w:webHidden/>
              </w:rPr>
              <w:instrText xml:space="preserve"> PAGEREF _Toc185439327 \h </w:instrText>
            </w:r>
            <w:r>
              <w:rPr>
                <w:noProof/>
                <w:webHidden/>
              </w:rPr>
            </w:r>
            <w:r>
              <w:rPr>
                <w:noProof/>
                <w:webHidden/>
              </w:rPr>
              <w:fldChar w:fldCharType="separate"/>
            </w:r>
            <w:r>
              <w:rPr>
                <w:noProof/>
                <w:webHidden/>
              </w:rPr>
              <w:t>5</w:t>
            </w:r>
            <w:r>
              <w:rPr>
                <w:noProof/>
                <w:webHidden/>
              </w:rPr>
              <w:fldChar w:fldCharType="end"/>
            </w:r>
          </w:hyperlink>
        </w:p>
        <w:p w14:paraId="066EC1D1" w14:textId="16CEF712"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28" w:history="1">
            <w:r w:rsidRPr="00A229E6">
              <w:rPr>
                <w:rStyle w:val="Hyperlink"/>
                <w:noProof/>
              </w:rPr>
              <w:t>Proteus Simulation</w:t>
            </w:r>
            <w:r>
              <w:rPr>
                <w:noProof/>
                <w:webHidden/>
              </w:rPr>
              <w:tab/>
            </w:r>
            <w:r>
              <w:rPr>
                <w:noProof/>
                <w:webHidden/>
              </w:rPr>
              <w:fldChar w:fldCharType="begin"/>
            </w:r>
            <w:r>
              <w:rPr>
                <w:noProof/>
                <w:webHidden/>
              </w:rPr>
              <w:instrText xml:space="preserve"> PAGEREF _Toc185439328 \h </w:instrText>
            </w:r>
            <w:r>
              <w:rPr>
                <w:noProof/>
                <w:webHidden/>
              </w:rPr>
            </w:r>
            <w:r>
              <w:rPr>
                <w:noProof/>
                <w:webHidden/>
              </w:rPr>
              <w:fldChar w:fldCharType="separate"/>
            </w:r>
            <w:r>
              <w:rPr>
                <w:noProof/>
                <w:webHidden/>
              </w:rPr>
              <w:t>6</w:t>
            </w:r>
            <w:r>
              <w:rPr>
                <w:noProof/>
                <w:webHidden/>
              </w:rPr>
              <w:fldChar w:fldCharType="end"/>
            </w:r>
          </w:hyperlink>
        </w:p>
        <w:p w14:paraId="620E1F41" w14:textId="035D4442"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29" w:history="1">
            <w:r w:rsidRPr="00A229E6">
              <w:rPr>
                <w:rStyle w:val="Hyperlink"/>
                <w:noProof/>
              </w:rPr>
              <w:t>Implimentation</w:t>
            </w:r>
            <w:r>
              <w:rPr>
                <w:noProof/>
                <w:webHidden/>
              </w:rPr>
              <w:tab/>
            </w:r>
            <w:r>
              <w:rPr>
                <w:noProof/>
                <w:webHidden/>
              </w:rPr>
              <w:fldChar w:fldCharType="begin"/>
            </w:r>
            <w:r>
              <w:rPr>
                <w:noProof/>
                <w:webHidden/>
              </w:rPr>
              <w:instrText xml:space="preserve"> PAGEREF _Toc185439329 \h </w:instrText>
            </w:r>
            <w:r>
              <w:rPr>
                <w:noProof/>
                <w:webHidden/>
              </w:rPr>
            </w:r>
            <w:r>
              <w:rPr>
                <w:noProof/>
                <w:webHidden/>
              </w:rPr>
              <w:fldChar w:fldCharType="separate"/>
            </w:r>
            <w:r>
              <w:rPr>
                <w:noProof/>
                <w:webHidden/>
              </w:rPr>
              <w:t>6</w:t>
            </w:r>
            <w:r>
              <w:rPr>
                <w:noProof/>
                <w:webHidden/>
              </w:rPr>
              <w:fldChar w:fldCharType="end"/>
            </w:r>
          </w:hyperlink>
        </w:p>
        <w:p w14:paraId="52D1E085" w14:textId="7813BE13" w:rsidR="00043547" w:rsidRDefault="00043547">
          <w:pPr>
            <w:pStyle w:val="TOC1"/>
            <w:rPr>
              <w:rFonts w:eastAsiaTheme="minorEastAsia"/>
              <w:noProof/>
              <w:color w:val="auto"/>
              <w:kern w:val="2"/>
              <w:sz w:val="24"/>
              <w:szCs w:val="24"/>
              <w:shd w:val="clear" w:color="auto" w:fill="auto"/>
              <w:lang w:eastAsia="en-CA"/>
              <w14:ligatures w14:val="standardContextual"/>
            </w:rPr>
          </w:pPr>
          <w:hyperlink w:anchor="_Toc185439330" w:history="1">
            <w:r w:rsidRPr="00A229E6">
              <w:rPr>
                <w:rStyle w:val="Hyperlink"/>
                <w:noProof/>
              </w:rPr>
              <w:t>Conclusion</w:t>
            </w:r>
            <w:r>
              <w:rPr>
                <w:noProof/>
                <w:webHidden/>
              </w:rPr>
              <w:tab/>
            </w:r>
            <w:r>
              <w:rPr>
                <w:noProof/>
                <w:webHidden/>
              </w:rPr>
              <w:fldChar w:fldCharType="begin"/>
            </w:r>
            <w:r>
              <w:rPr>
                <w:noProof/>
                <w:webHidden/>
              </w:rPr>
              <w:instrText xml:space="preserve"> PAGEREF _Toc185439330 \h </w:instrText>
            </w:r>
            <w:r>
              <w:rPr>
                <w:noProof/>
                <w:webHidden/>
              </w:rPr>
            </w:r>
            <w:r>
              <w:rPr>
                <w:noProof/>
                <w:webHidden/>
              </w:rPr>
              <w:fldChar w:fldCharType="separate"/>
            </w:r>
            <w:r>
              <w:rPr>
                <w:noProof/>
                <w:webHidden/>
              </w:rPr>
              <w:t>7</w:t>
            </w:r>
            <w:r>
              <w:rPr>
                <w:noProof/>
                <w:webHidden/>
              </w:rPr>
              <w:fldChar w:fldCharType="end"/>
            </w:r>
          </w:hyperlink>
        </w:p>
        <w:p w14:paraId="1B7A54EF" w14:textId="589F3B56" w:rsidR="002B41F8" w:rsidRDefault="002B41F8" w:rsidP="002B41F8">
          <w:pPr>
            <w:rPr>
              <w:noProof/>
            </w:rPr>
          </w:pPr>
          <w:r>
            <w:rPr>
              <w:noProof/>
            </w:rPr>
            <w:fldChar w:fldCharType="end"/>
          </w:r>
        </w:p>
      </w:sdtContent>
    </w:sdt>
    <w:p w14:paraId="3F191FE7" w14:textId="77777777" w:rsidR="002B41F8" w:rsidRDefault="002B41F8" w:rsidP="00C37262"/>
    <w:p w14:paraId="41E9BAE8" w14:textId="77777777" w:rsidR="004E45D4" w:rsidRDefault="004E45D4" w:rsidP="00C37262"/>
    <w:p w14:paraId="3EB435E4" w14:textId="77777777" w:rsidR="00920364" w:rsidRDefault="00920364">
      <w:pPr>
        <w:ind w:left="0"/>
        <w:jc w:val="left"/>
      </w:pPr>
      <w:r>
        <w:br w:type="page"/>
      </w:r>
    </w:p>
    <w:p w14:paraId="22843CFA" w14:textId="77777777" w:rsidR="00231718" w:rsidRPr="00C8488A" w:rsidRDefault="00231718" w:rsidP="00231718">
      <w:pPr>
        <w:pStyle w:val="Heading1"/>
      </w:pPr>
      <w:bookmarkStart w:id="5" w:name="_Ref372711439"/>
      <w:bookmarkStart w:id="6" w:name="_Toc185439324"/>
      <w:bookmarkEnd w:id="4"/>
      <w:r w:rsidRPr="00C8488A">
        <w:lastRenderedPageBreak/>
        <w:t>Introduction</w:t>
      </w:r>
      <w:bookmarkEnd w:id="5"/>
      <w:bookmarkEnd w:id="6"/>
    </w:p>
    <w:p w14:paraId="462411CB" w14:textId="6CA15AE6" w:rsidR="00BD6854" w:rsidRDefault="00983AA3" w:rsidP="00983AA3">
      <w:pPr>
        <w:pStyle w:val="ListParagraph"/>
        <w:numPr>
          <w:ilvl w:val="0"/>
          <w:numId w:val="9"/>
        </w:numPr>
      </w:pPr>
      <w:r>
        <w:t>This final project</w:t>
      </w:r>
      <w:r w:rsidR="00F732C2">
        <w:t xml:space="preserve"> was to evaluate the knowledge we had from our theory and lab classes to see if we can put everything together in order to make a remote control that goes left, right, front and back. In the remote control, there was a buzzer and 4 different LED’s that way when the car goes forward the two front </w:t>
      </w:r>
      <w:r w:rsidR="00CA219B">
        <w:t>LEDs</w:t>
      </w:r>
      <w:r w:rsidR="00F732C2">
        <w:t xml:space="preserve"> </w:t>
      </w:r>
      <w:r w:rsidR="00CA219B">
        <w:t xml:space="preserve">(yellow) </w:t>
      </w:r>
      <w:r w:rsidR="00F732C2">
        <w:t>would go on, when the car backs up the two back LED’s (red) will go on as well as the buzzer and</w:t>
      </w:r>
      <w:r w:rsidR="00CA219B">
        <w:t xml:space="preserve"> when it turns the side the LED on that side will also turn on. If it is turning as, it is going front the LED in the front will go on, if it is turning backwards the LED in the back of the car will turn on as well as the buzzer. </w:t>
      </w:r>
    </w:p>
    <w:p w14:paraId="18576581" w14:textId="77777777" w:rsidR="00BD6854" w:rsidRPr="00C8488A" w:rsidRDefault="00BD6854" w:rsidP="00BD6854">
      <w:pPr>
        <w:pStyle w:val="Heading1"/>
      </w:pPr>
      <w:bookmarkStart w:id="7" w:name="_Toc185439325"/>
      <w:r>
        <w:t>Material Used</w:t>
      </w:r>
      <w:bookmarkEnd w:id="7"/>
    </w:p>
    <w:p w14:paraId="6BDDB72A" w14:textId="2D976DCD" w:rsidR="00BD6854" w:rsidRDefault="0013640D" w:rsidP="0013640D">
      <w:pPr>
        <w:pStyle w:val="ListParagraph"/>
        <w:numPr>
          <w:ilvl w:val="0"/>
          <w:numId w:val="8"/>
        </w:numPr>
      </w:pPr>
      <w:r>
        <w:t>2 DC motors</w:t>
      </w:r>
    </w:p>
    <w:p w14:paraId="5A69BF94" w14:textId="1DD10210" w:rsidR="0013640D" w:rsidRDefault="0013640D" w:rsidP="0013640D">
      <w:pPr>
        <w:pStyle w:val="ListParagraph"/>
        <w:numPr>
          <w:ilvl w:val="0"/>
          <w:numId w:val="8"/>
        </w:numPr>
      </w:pPr>
      <w:r>
        <w:t>1 potentiometer</w:t>
      </w:r>
    </w:p>
    <w:p w14:paraId="651D75B0" w14:textId="51B96123" w:rsidR="0013640D" w:rsidRDefault="0013640D" w:rsidP="0013640D">
      <w:pPr>
        <w:pStyle w:val="ListParagraph"/>
        <w:numPr>
          <w:ilvl w:val="0"/>
          <w:numId w:val="8"/>
        </w:numPr>
      </w:pPr>
      <w:r>
        <w:t xml:space="preserve">2 DPDT switches </w:t>
      </w:r>
    </w:p>
    <w:p w14:paraId="0788AD96" w14:textId="2BB781B7" w:rsidR="0013640D" w:rsidRDefault="0013640D" w:rsidP="0013640D">
      <w:pPr>
        <w:pStyle w:val="ListParagraph"/>
        <w:numPr>
          <w:ilvl w:val="0"/>
          <w:numId w:val="8"/>
        </w:numPr>
      </w:pPr>
      <w:r>
        <w:t xml:space="preserve">A box for remote controller </w:t>
      </w:r>
    </w:p>
    <w:p w14:paraId="7C98932D" w14:textId="6C7C4B66" w:rsidR="0013640D" w:rsidRDefault="00B73DAF" w:rsidP="0013640D">
      <w:pPr>
        <w:pStyle w:val="ListParagraph"/>
        <w:numPr>
          <w:ilvl w:val="0"/>
          <w:numId w:val="8"/>
        </w:numPr>
      </w:pPr>
      <w:r>
        <w:t xml:space="preserve">4 AA batteries </w:t>
      </w:r>
    </w:p>
    <w:p w14:paraId="0DC736B0" w14:textId="13F0D687" w:rsidR="00B73DAF" w:rsidRDefault="00B73DAF" w:rsidP="0013640D">
      <w:pPr>
        <w:pStyle w:val="ListParagraph"/>
        <w:numPr>
          <w:ilvl w:val="0"/>
          <w:numId w:val="8"/>
        </w:numPr>
      </w:pPr>
      <w:r>
        <w:t xml:space="preserve">Resistors </w:t>
      </w:r>
    </w:p>
    <w:p w14:paraId="7C52BB86" w14:textId="67826029" w:rsidR="00B73DAF" w:rsidRDefault="00B73DAF" w:rsidP="0013640D">
      <w:pPr>
        <w:pStyle w:val="ListParagraph"/>
        <w:numPr>
          <w:ilvl w:val="0"/>
          <w:numId w:val="8"/>
        </w:numPr>
      </w:pPr>
      <w:r>
        <w:t xml:space="preserve">Cables and connectors </w:t>
      </w:r>
    </w:p>
    <w:p w14:paraId="6EA3A30B" w14:textId="4E07088E" w:rsidR="00B73DAF" w:rsidRDefault="00B73DAF" w:rsidP="0013640D">
      <w:pPr>
        <w:pStyle w:val="ListParagraph"/>
        <w:numPr>
          <w:ilvl w:val="0"/>
          <w:numId w:val="8"/>
        </w:numPr>
      </w:pPr>
      <w:r>
        <w:t xml:space="preserve">Robot chassis </w:t>
      </w:r>
    </w:p>
    <w:p w14:paraId="76DBA97A" w14:textId="4B1BBDD9" w:rsidR="00B73DAF" w:rsidRDefault="00B73DAF" w:rsidP="0013640D">
      <w:pPr>
        <w:pStyle w:val="ListParagraph"/>
        <w:numPr>
          <w:ilvl w:val="0"/>
          <w:numId w:val="8"/>
        </w:numPr>
      </w:pPr>
      <w:r>
        <w:t xml:space="preserve">Wheels and axles </w:t>
      </w:r>
    </w:p>
    <w:p w14:paraId="248AC78C" w14:textId="1C012778" w:rsidR="00031769" w:rsidRDefault="00031769" w:rsidP="0013640D">
      <w:pPr>
        <w:pStyle w:val="ListParagraph"/>
        <w:numPr>
          <w:ilvl w:val="0"/>
          <w:numId w:val="8"/>
        </w:numPr>
      </w:pPr>
      <w:r>
        <w:t xml:space="preserve">Motor mounts </w:t>
      </w:r>
    </w:p>
    <w:p w14:paraId="731B339F" w14:textId="5B98123F" w:rsidR="00031769" w:rsidRDefault="00031769" w:rsidP="0013640D">
      <w:pPr>
        <w:pStyle w:val="ListParagraph"/>
        <w:numPr>
          <w:ilvl w:val="0"/>
          <w:numId w:val="8"/>
        </w:numPr>
      </w:pPr>
      <w:r>
        <w:t xml:space="preserve">Screws and fasteners </w:t>
      </w:r>
    </w:p>
    <w:p w14:paraId="62910B57" w14:textId="23FF6127" w:rsidR="00031769" w:rsidRDefault="00031769" w:rsidP="0013640D">
      <w:pPr>
        <w:pStyle w:val="ListParagraph"/>
        <w:numPr>
          <w:ilvl w:val="0"/>
          <w:numId w:val="8"/>
        </w:numPr>
      </w:pPr>
      <w:r>
        <w:t xml:space="preserve">Breadboard </w:t>
      </w:r>
    </w:p>
    <w:p w14:paraId="2D00FE50" w14:textId="7FE3B9B5" w:rsidR="00211E74" w:rsidRDefault="00211E74" w:rsidP="0013640D">
      <w:pPr>
        <w:pStyle w:val="ListParagraph"/>
        <w:numPr>
          <w:ilvl w:val="0"/>
          <w:numId w:val="8"/>
        </w:numPr>
      </w:pPr>
      <w:r>
        <w:t xml:space="preserve">Soldering iron + solder </w:t>
      </w:r>
    </w:p>
    <w:p w14:paraId="7D27B3AD" w14:textId="1215A34B" w:rsidR="00211E74" w:rsidRDefault="00211E74" w:rsidP="0013640D">
      <w:pPr>
        <w:pStyle w:val="ListParagraph"/>
        <w:numPr>
          <w:ilvl w:val="0"/>
          <w:numId w:val="8"/>
        </w:numPr>
      </w:pPr>
      <w:r>
        <w:t xml:space="preserve">Wire strippers and cutters </w:t>
      </w:r>
    </w:p>
    <w:p w14:paraId="03600F5A" w14:textId="09D02A7E" w:rsidR="00211E74" w:rsidRDefault="00211E74" w:rsidP="0013640D">
      <w:pPr>
        <w:pStyle w:val="ListParagraph"/>
        <w:numPr>
          <w:ilvl w:val="0"/>
          <w:numId w:val="8"/>
        </w:numPr>
      </w:pPr>
      <w:r>
        <w:t xml:space="preserve">Multimeters and voltmeter </w:t>
      </w:r>
    </w:p>
    <w:p w14:paraId="5CB67FBA" w14:textId="043AE357" w:rsidR="00211E74" w:rsidRDefault="00211E74" w:rsidP="0013640D">
      <w:pPr>
        <w:pStyle w:val="ListParagraph"/>
        <w:numPr>
          <w:ilvl w:val="0"/>
          <w:numId w:val="8"/>
        </w:numPr>
      </w:pPr>
      <w:r>
        <w:t xml:space="preserve">Screwdriver </w:t>
      </w:r>
    </w:p>
    <w:p w14:paraId="10C0A75F" w14:textId="7CF3A213" w:rsidR="00BB5E53" w:rsidRDefault="00BB5E53" w:rsidP="00BB5E53">
      <w:pPr>
        <w:pStyle w:val="Heading1"/>
      </w:pPr>
      <w:bookmarkStart w:id="8" w:name="_Toc185439326"/>
      <w:r>
        <w:t>Cost</w:t>
      </w:r>
      <w:bookmarkEnd w:id="8"/>
    </w:p>
    <w:p w14:paraId="49E1AD6B" w14:textId="16A891E9" w:rsidR="00BB5E53" w:rsidRDefault="003423D3" w:rsidP="00BB5E53">
      <w:pPr>
        <w:pStyle w:val="ListParagraph"/>
        <w:numPr>
          <w:ilvl w:val="0"/>
          <w:numId w:val="8"/>
        </w:numPr>
      </w:pPr>
      <w:r>
        <w:t>The total cost of this project came out to 50 dollars</w:t>
      </w:r>
      <w:r w:rsidR="00F349B6">
        <w:t xml:space="preserve">, most of the stuff needed I already had at </w:t>
      </w:r>
      <w:r w:rsidR="00043547">
        <w:t>home,</w:t>
      </w:r>
      <w:r w:rsidR="00F349B6">
        <w:t xml:space="preserve"> or the school supplied me with them</w:t>
      </w:r>
      <w:r w:rsidR="00983AA3">
        <w:t xml:space="preserve">, I only had to by the kit given by the teacher which came to around 50 dollars. </w:t>
      </w:r>
    </w:p>
    <w:p w14:paraId="7E285513" w14:textId="77777777" w:rsidR="00BB5E53" w:rsidRDefault="00BB5E53" w:rsidP="00BB5E53">
      <w:pPr>
        <w:ind w:left="0"/>
      </w:pPr>
    </w:p>
    <w:p w14:paraId="33C8B407" w14:textId="22C9754D" w:rsidR="0055358F" w:rsidRDefault="00E7727F" w:rsidP="0055358F">
      <w:pPr>
        <w:pStyle w:val="Heading1"/>
      </w:pPr>
      <w:bookmarkStart w:id="9" w:name="_Toc185439327"/>
      <w:r>
        <w:lastRenderedPageBreak/>
        <w:t>Drawing</w:t>
      </w:r>
      <w:bookmarkEnd w:id="9"/>
      <w:r>
        <w:t xml:space="preserve"> </w:t>
      </w:r>
    </w:p>
    <w:p w14:paraId="35AF4E6E" w14:textId="29D73B86" w:rsidR="0055358F" w:rsidRDefault="00A75D23" w:rsidP="0055358F">
      <w:r>
        <w:rPr>
          <w:noProof/>
        </w:rPr>
        <mc:AlternateContent>
          <mc:Choice Requires="wps">
            <w:drawing>
              <wp:inline distT="0" distB="0" distL="0" distR="0" wp14:anchorId="5495790B" wp14:editId="2D8A6FB5">
                <wp:extent cx="304800" cy="304800"/>
                <wp:effectExtent l="0" t="0" r="0" b="0"/>
                <wp:docPr id="67402258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DFF3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82390EB" wp14:editId="177B5DC4">
                <wp:extent cx="304800" cy="304800"/>
                <wp:effectExtent l="0" t="0" r="0" b="0"/>
                <wp:docPr id="78448053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B92C4"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43547">
        <w:rPr>
          <w:noProof/>
        </w:rPr>
        <w:drawing>
          <wp:inline distT="0" distB="0" distL="0" distR="0" wp14:anchorId="41134937" wp14:editId="3EB2F123">
            <wp:extent cx="3846902" cy="4974670"/>
            <wp:effectExtent l="7620" t="0" r="8890" b="8890"/>
            <wp:docPr id="167926302" name="Picture 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302" name="Picture 7" descr="A diagram of a circu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3879808" cy="5017222"/>
                    </a:xfrm>
                    <a:prstGeom prst="rect">
                      <a:avLst/>
                    </a:prstGeom>
                  </pic:spPr>
                </pic:pic>
              </a:graphicData>
            </a:graphic>
          </wp:inline>
        </w:drawing>
      </w:r>
    </w:p>
    <w:p w14:paraId="3A748F3D" w14:textId="3B21FCDC" w:rsidR="00E7727F" w:rsidRDefault="00E7727F" w:rsidP="00E7727F">
      <w:pPr>
        <w:pStyle w:val="Heading1"/>
      </w:pPr>
      <w:bookmarkStart w:id="10" w:name="_Toc185439328"/>
      <w:r>
        <w:lastRenderedPageBreak/>
        <w:t xml:space="preserve">Proteus </w:t>
      </w:r>
      <w:r w:rsidR="005440AC">
        <w:t>Simulation</w:t>
      </w:r>
      <w:bookmarkEnd w:id="10"/>
    </w:p>
    <w:p w14:paraId="56B0722B" w14:textId="09644353" w:rsidR="00E7727F" w:rsidRDefault="008D7D4E" w:rsidP="005440AC">
      <w:r>
        <w:rPr>
          <w:noProof/>
        </w:rPr>
        <w:drawing>
          <wp:inline distT="0" distB="0" distL="0" distR="0" wp14:anchorId="66777B4D" wp14:editId="3D8D4DE2">
            <wp:extent cx="5243945" cy="3912790"/>
            <wp:effectExtent l="0" t="0" r="0" b="0"/>
            <wp:docPr id="58611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5698" name="Picture 586115698"/>
                    <pic:cNvPicPr/>
                  </pic:nvPicPr>
                  <pic:blipFill>
                    <a:blip r:embed="rId13">
                      <a:extLst>
                        <a:ext uri="{28A0092B-C50C-407E-A947-70E740481C1C}">
                          <a14:useLocalDpi xmlns:a14="http://schemas.microsoft.com/office/drawing/2010/main" val="0"/>
                        </a:ext>
                      </a:extLst>
                    </a:blip>
                    <a:stretch>
                      <a:fillRect/>
                    </a:stretch>
                  </pic:blipFill>
                  <pic:spPr>
                    <a:xfrm>
                      <a:off x="0" y="0"/>
                      <a:ext cx="5253510" cy="3919927"/>
                    </a:xfrm>
                    <a:prstGeom prst="rect">
                      <a:avLst/>
                    </a:prstGeom>
                  </pic:spPr>
                </pic:pic>
              </a:graphicData>
            </a:graphic>
          </wp:inline>
        </w:drawing>
      </w:r>
    </w:p>
    <w:p w14:paraId="17A47D7B" w14:textId="03247646" w:rsidR="00E7727F" w:rsidRDefault="00776A1C" w:rsidP="00E7727F">
      <w:pPr>
        <w:pStyle w:val="Heading1"/>
      </w:pPr>
      <w:bookmarkStart w:id="11" w:name="_Toc185439329"/>
      <w:r>
        <w:t>Implimentation</w:t>
      </w:r>
      <w:bookmarkEnd w:id="11"/>
    </w:p>
    <w:p w14:paraId="38C1F03D" w14:textId="2B4ECD5F" w:rsidR="00E7727F" w:rsidRDefault="00B77679" w:rsidP="00B77679">
      <w:pPr>
        <w:pStyle w:val="ListParagraph"/>
        <w:numPr>
          <w:ilvl w:val="0"/>
          <w:numId w:val="8"/>
        </w:numPr>
      </w:pPr>
      <w:r>
        <w:t>When starting to work on the car, I feel like my main issue was underestimating how much time I had and how much time I needed to work on the project.</w:t>
      </w:r>
      <w:r w:rsidR="00EA3571">
        <w:t xml:space="preserve"> The main issue I had that confused me a lot when making my circuit on the breadboard was the polarity of my two DC motors, for the first motor I soldered a red wire on the top to show it was my power and a black one at the bottom to show its my ground but when doing the second motor I reversed those polarities and accidentally put ground on top and </w:t>
      </w:r>
      <w:r w:rsidR="009862A1">
        <w:t>power at the bottom which confused me a lot at the beginning when trying to make my circuit</w:t>
      </w:r>
      <w:r w:rsidR="00EA3571">
        <w:t>.</w:t>
      </w:r>
      <w:r w:rsidR="009862A1">
        <w:t xml:space="preserve"> </w:t>
      </w:r>
      <w:r w:rsidR="00EA3571">
        <w:t>My</w:t>
      </w:r>
      <w:r w:rsidR="00465FE5">
        <w:t xml:space="preserve"> </w:t>
      </w:r>
      <w:r w:rsidR="00EA3571">
        <w:t>second</w:t>
      </w:r>
      <w:r w:rsidR="00465FE5">
        <w:t xml:space="preserve"> issue that I had was trying to make the car go front and back and I spent a while working on it until I decided to try and wire my DPDT </w:t>
      </w:r>
      <w:r w:rsidR="00EA3571">
        <w:t>switches another way allowing me to fix that problem. I decided to wire them the same way as I wired my left and right switch because I used that switch to test my motor and realized that my car went front and back instead. My next issue was trying to figure out how to properly place my wires onto my breadboard in order to make my car go left and right because I kept making it go front and back</w:t>
      </w:r>
      <w:r w:rsidR="009862A1">
        <w:t>, after a short time of working on this I was able to get it to turn</w:t>
      </w:r>
      <w:r w:rsidR="00C04F4E">
        <w:t xml:space="preserve"> and then placed my LED’s on to my car</w:t>
      </w:r>
      <w:r w:rsidR="00FF1F1C">
        <w:t xml:space="preserve"> and I decided to solder my resistors directly on the </w:t>
      </w:r>
      <w:r w:rsidR="004C477D">
        <w:t>LED</w:t>
      </w:r>
      <w:r w:rsidR="00FF1F1C">
        <w:t xml:space="preserve">s so I would have more space on my breadboard. After all this was </w:t>
      </w:r>
      <w:r w:rsidR="00751277">
        <w:t>done,</w:t>
      </w:r>
      <w:r w:rsidR="00FF1F1C">
        <w:t xml:space="preserve"> I started working on my circuit and putting everything together. </w:t>
      </w:r>
      <w:r w:rsidR="00362A7A">
        <w:t xml:space="preserve">After the fist circuit I chose to do, I realized I didn’t have enough space on the breadboard to fit one of the front LED’s so I just decided to </w:t>
      </w:r>
      <w:r w:rsidR="004C477D">
        <w:t xml:space="preserve">wire wrap the two front LED’s together but realized after I did this that when I turn my car both the LEDs will turn on so I removed the connection and decided to make a new circuit. With the new circuit my switches weren’t working the way they were supposed one switch was doing everything and the other one would have no </w:t>
      </w:r>
      <w:r w:rsidR="004C477D">
        <w:lastRenderedPageBreak/>
        <w:t xml:space="preserve">function even though it was connected to the </w:t>
      </w:r>
      <w:r w:rsidR="00751277">
        <w:t>breadboard,</w:t>
      </w:r>
      <w:r w:rsidR="00B169C0">
        <w:t xml:space="preserve"> so I took the new circuit apart and started another circuit which ended up being my last circuit. </w:t>
      </w:r>
      <w:r w:rsidR="00A023B7">
        <w:t>I finally got everything to work but the car would only turn on the right side and not the left so I brought it home to work on it until my battery</w:t>
      </w:r>
      <w:r w:rsidR="0056488D">
        <w:t xml:space="preserve"> pack </w:t>
      </w:r>
      <w:r w:rsidR="00751277">
        <w:t>malfunctioned</w:t>
      </w:r>
      <w:r w:rsidR="0056488D">
        <w:t xml:space="preserve"> so I decided to connect my car to my Arduino so that I continue working on it</w:t>
      </w:r>
      <w:r w:rsidR="00A32B2B">
        <w:t xml:space="preserve"> but I still did not have enough time to finish the circuit and two of my LED’s burnt </w:t>
      </w:r>
      <w:r w:rsidR="00751277">
        <w:t xml:space="preserve">but I also did not have enough time change them since my resistors were also attached to them. </w:t>
      </w:r>
      <w:r w:rsidR="009A7A5E">
        <w:t xml:space="preserve">As for the potentiometer </w:t>
      </w:r>
      <w:r w:rsidR="00942BDF">
        <w:t xml:space="preserve">I decided to leave it as the last thing to work on due to the fact that many kids were having issues with </w:t>
      </w:r>
      <w:r w:rsidR="004B5C7D">
        <w:t>it,</w:t>
      </w:r>
      <w:r w:rsidR="00942BDF">
        <w:t xml:space="preserve"> </w:t>
      </w:r>
      <w:r w:rsidR="00D62296">
        <w:t>and I wanted to focus mostly and the major things since I saw the potentiometer wasn’t worth much. In the end I didn’t have enough time to do it</w:t>
      </w:r>
      <w:r w:rsidR="004B5C7D">
        <w:t>.</w:t>
      </w:r>
    </w:p>
    <w:p w14:paraId="6D952A76" w14:textId="77777777" w:rsidR="0055358F" w:rsidRDefault="0055358F" w:rsidP="0055358F">
      <w:pPr>
        <w:pStyle w:val="Heading1"/>
      </w:pPr>
      <w:bookmarkStart w:id="12" w:name="_Toc185439330"/>
      <w:r>
        <w:t>Conclusion</w:t>
      </w:r>
      <w:bookmarkEnd w:id="12"/>
    </w:p>
    <w:p w14:paraId="0E8AE4A2" w14:textId="33D661F3" w:rsidR="00BC4BB9" w:rsidRDefault="004D4924" w:rsidP="00BC4BB9">
      <w:r>
        <w:t xml:space="preserve">In conclusion, this project taught me a lot and as much as I got annoyed when things didn’t go as </w:t>
      </w:r>
      <w:r w:rsidR="008B61C7">
        <w:t>planned,</w:t>
      </w:r>
      <w:r>
        <w:t xml:space="preserve"> I was proud of myself for continuing to work on it and was proud of how far I got</w:t>
      </w:r>
      <w:r w:rsidR="000C67BF">
        <w:t xml:space="preserve"> given all the problems I had</w:t>
      </w:r>
      <w:r w:rsidR="00237E92">
        <w:t xml:space="preserve">. </w:t>
      </w:r>
      <w:r w:rsidR="000C67BF">
        <w:t xml:space="preserve">Not only did this project show me how there is always a solution for everything it also showed me how it is important to be organized and </w:t>
      </w:r>
      <w:r w:rsidR="006F3704">
        <w:t xml:space="preserve">how if I would’ve made my schematic properly from the start and really understood my </w:t>
      </w:r>
      <w:r w:rsidR="00237E92">
        <w:t>schematic,</w:t>
      </w:r>
      <w:r w:rsidR="006F3704">
        <w:t xml:space="preserve"> I wouldn’t have had these problems of guessing on where to connect what. </w:t>
      </w:r>
      <w:r w:rsidR="00164EF2">
        <w:t xml:space="preserve">I also learnt that there are so many different ways to do things and how the DPDT switches can work </w:t>
      </w:r>
      <w:r w:rsidR="00237E92">
        <w:t xml:space="preserve">with motors, LED’s and a buzzer. </w:t>
      </w:r>
      <w:r w:rsidR="008B61C7">
        <w:t xml:space="preserve">Once I understood the schematic needed for the circuit, I realized how this project wasn’t as hard as I thought it to be. </w:t>
      </w:r>
    </w:p>
    <w:p w14:paraId="29C8CA80" w14:textId="77777777" w:rsidR="00294EF7" w:rsidRDefault="00294EF7" w:rsidP="00294EF7">
      <w:pPr>
        <w:rPr>
          <w:lang w:eastAsia="en-CA"/>
        </w:rPr>
      </w:pPr>
    </w:p>
    <w:p w14:paraId="39E900D0" w14:textId="77777777" w:rsidR="00550E93" w:rsidRDefault="00550E93" w:rsidP="000A2B89">
      <w:pPr>
        <w:ind w:left="0"/>
        <w:rPr>
          <w:lang w:eastAsia="en-CA"/>
        </w:rPr>
        <w:sectPr w:rsidR="00550E93" w:rsidSect="00EF34A5">
          <w:headerReference w:type="default" r:id="rId14"/>
          <w:footerReference w:type="default" r:id="rId15"/>
          <w:pgSz w:w="12240" w:h="15840"/>
          <w:pgMar w:top="1440" w:right="1440" w:bottom="1440" w:left="1440" w:header="708" w:footer="288" w:gutter="0"/>
          <w:cols w:space="708"/>
          <w:docGrid w:linePitch="360"/>
        </w:sectPr>
      </w:pPr>
    </w:p>
    <w:p w14:paraId="3AD100AF" w14:textId="77777777" w:rsidR="009F5417" w:rsidRDefault="009F5417" w:rsidP="009F5417">
      <w:pPr>
        <w:pStyle w:val="ListParagraph"/>
        <w:rPr>
          <w:lang w:eastAsia="en-CA"/>
        </w:rPr>
      </w:pPr>
    </w:p>
    <w:p w14:paraId="24F6E849" w14:textId="77777777" w:rsidR="00EF34A5" w:rsidRPr="00EF34A5" w:rsidRDefault="00EF34A5" w:rsidP="00EF34A5"/>
    <w:p w14:paraId="2F39F609" w14:textId="77777777" w:rsidR="00EF34A5" w:rsidRPr="00EF34A5" w:rsidRDefault="00EF34A5" w:rsidP="00EF34A5"/>
    <w:p w14:paraId="5DA095FA" w14:textId="77777777" w:rsidR="00EF34A5" w:rsidRPr="00EF34A5" w:rsidRDefault="00EF34A5" w:rsidP="00EF34A5"/>
    <w:p w14:paraId="74A6886F" w14:textId="77777777" w:rsidR="00EF34A5" w:rsidRPr="00EF34A5" w:rsidRDefault="00EF34A5" w:rsidP="00EF34A5"/>
    <w:p w14:paraId="33CD0AC1" w14:textId="77777777" w:rsidR="00EF34A5" w:rsidRPr="00EF34A5" w:rsidRDefault="00EF34A5" w:rsidP="00EF34A5"/>
    <w:p w14:paraId="5C224E7A" w14:textId="77777777" w:rsidR="00EF34A5" w:rsidRPr="00EF34A5" w:rsidRDefault="00EF34A5" w:rsidP="00EF34A5"/>
    <w:p w14:paraId="2B297949" w14:textId="77777777" w:rsidR="00EF34A5" w:rsidRPr="00EF34A5" w:rsidRDefault="00EF34A5" w:rsidP="00EF34A5"/>
    <w:p w14:paraId="711EACA0" w14:textId="77777777" w:rsidR="00EF34A5" w:rsidRPr="00EF34A5" w:rsidRDefault="00EF34A5" w:rsidP="00EF34A5"/>
    <w:p w14:paraId="40D15E6D" w14:textId="77777777" w:rsidR="00EF34A5" w:rsidRPr="00EF34A5" w:rsidRDefault="00EF34A5" w:rsidP="00EF34A5"/>
    <w:p w14:paraId="3B204F71" w14:textId="77777777" w:rsidR="00EF34A5" w:rsidRPr="00EF34A5" w:rsidRDefault="00EF34A5" w:rsidP="00EF34A5"/>
    <w:p w14:paraId="619485B4" w14:textId="77777777" w:rsidR="00EF34A5" w:rsidRPr="00EF34A5" w:rsidRDefault="00EF34A5" w:rsidP="00EF34A5"/>
    <w:p w14:paraId="19DA3A90" w14:textId="77777777" w:rsidR="00EF34A5" w:rsidRPr="00EF34A5" w:rsidRDefault="00EF34A5" w:rsidP="00EF34A5"/>
    <w:p w14:paraId="64055690" w14:textId="77777777" w:rsidR="00EF34A5" w:rsidRPr="00EF34A5" w:rsidRDefault="00EF34A5" w:rsidP="00EF34A5"/>
    <w:p w14:paraId="3BD6D19E" w14:textId="77777777" w:rsidR="00EF34A5" w:rsidRPr="00EF34A5" w:rsidRDefault="00EF34A5" w:rsidP="00EF34A5"/>
    <w:p w14:paraId="3B34652D" w14:textId="77777777" w:rsidR="00EF34A5" w:rsidRPr="00EF34A5" w:rsidRDefault="00EF34A5" w:rsidP="00EF34A5"/>
    <w:p w14:paraId="641A53D3" w14:textId="77777777" w:rsidR="00EF34A5" w:rsidRPr="00EF34A5" w:rsidRDefault="00EF34A5" w:rsidP="00EF34A5"/>
    <w:p w14:paraId="610EB5BE" w14:textId="77777777" w:rsidR="00EF34A5" w:rsidRPr="00EF34A5" w:rsidRDefault="00EF34A5" w:rsidP="00EF34A5"/>
    <w:p w14:paraId="0C5F300A" w14:textId="77777777" w:rsidR="00EF34A5" w:rsidRPr="00EF34A5" w:rsidRDefault="00EF34A5" w:rsidP="00EF34A5"/>
    <w:p w14:paraId="3AC2A655" w14:textId="77777777" w:rsidR="00EF34A5" w:rsidRPr="00EF34A5" w:rsidRDefault="00EF34A5" w:rsidP="00EF34A5"/>
    <w:p w14:paraId="5873D548" w14:textId="77777777" w:rsidR="00EF34A5" w:rsidRPr="00EF34A5" w:rsidRDefault="00EF34A5" w:rsidP="00EF34A5"/>
    <w:p w14:paraId="6ECA1327" w14:textId="77777777" w:rsidR="00EF34A5" w:rsidRPr="00EF34A5" w:rsidRDefault="00EF34A5" w:rsidP="00EF34A5"/>
    <w:p w14:paraId="594DC3DD" w14:textId="77777777" w:rsidR="00231718" w:rsidRPr="00EF34A5" w:rsidRDefault="00231718" w:rsidP="00EF34A5"/>
    <w:sectPr w:rsidR="00231718" w:rsidRPr="00EF34A5" w:rsidSect="00EF34A5">
      <w:type w:val="continuous"/>
      <w:pgSz w:w="12240" w:h="15840"/>
      <w:pgMar w:top="1440" w:right="1440" w:bottom="135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6BE53B" w14:textId="77777777" w:rsidR="00F312BD" w:rsidRDefault="00F312BD" w:rsidP="00C37262">
      <w:r>
        <w:separator/>
      </w:r>
    </w:p>
  </w:endnote>
  <w:endnote w:type="continuationSeparator" w:id="0">
    <w:p w14:paraId="0DE74D0F" w14:textId="77777777" w:rsidR="00F312BD" w:rsidRDefault="00F312BD" w:rsidP="00C37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516891"/>
      <w:docPartObj>
        <w:docPartGallery w:val="Page Numbers (Bottom of Page)"/>
        <w:docPartUnique/>
      </w:docPartObj>
    </w:sdtPr>
    <w:sdtEndPr>
      <w:rPr>
        <w:color w:val="808080" w:themeColor="background1" w:themeShade="80"/>
        <w:spacing w:val="60"/>
      </w:rPr>
    </w:sdtEndPr>
    <w:sdtContent>
      <w:tbl>
        <w:tblPr>
          <w:tblStyle w:val="TableGrid"/>
          <w:tblW w:w="9404" w:type="dxa"/>
          <w:tblInd w:w="-5" w:type="dxa"/>
          <w:tblLook w:val="04A0" w:firstRow="1" w:lastRow="0" w:firstColumn="1" w:lastColumn="0" w:noHBand="0" w:noVBand="1"/>
        </w:tblPr>
        <w:tblGrid>
          <w:gridCol w:w="4710"/>
          <w:gridCol w:w="4694"/>
        </w:tblGrid>
        <w:tr w:rsidR="00260077" w14:paraId="03503E24" w14:textId="77777777" w:rsidTr="00EF34A5">
          <w:trPr>
            <w:trHeight w:val="381"/>
          </w:trPr>
          <w:tc>
            <w:tcPr>
              <w:tcW w:w="4710" w:type="dxa"/>
            </w:tcPr>
            <w:p w14:paraId="6779875B" w14:textId="77777777" w:rsidR="00260077" w:rsidRDefault="000B5A7A" w:rsidP="00260077">
              <w:pPr>
                <w:pStyle w:val="Footer"/>
                <w:ind w:left="0"/>
              </w:pPr>
              <w:r>
                <w:rPr>
                  <w:b/>
                </w:rPr>
                <w:t xml:space="preserve">Program </w:t>
              </w:r>
              <w:r w:rsidR="00CF7A64" w:rsidRPr="00FC63EC">
                <w:rPr>
                  <w:b/>
                </w:rPr>
                <w:t xml:space="preserve">of </w:t>
              </w:r>
              <w:r>
                <w:rPr>
                  <w:b/>
                </w:rPr>
                <w:t>Computer Engineering Technology</w:t>
              </w:r>
            </w:p>
            <w:p w14:paraId="3C4A91B7" w14:textId="77777777" w:rsidR="00FC63EC" w:rsidRPr="00FC63EC" w:rsidRDefault="00FC63EC" w:rsidP="00260077">
              <w:pPr>
                <w:pStyle w:val="Footer"/>
                <w:ind w:left="0"/>
                <w:rPr>
                  <w:i/>
                </w:rPr>
              </w:pPr>
            </w:p>
          </w:tc>
          <w:tc>
            <w:tcPr>
              <w:tcW w:w="4694" w:type="dxa"/>
            </w:tcPr>
            <w:p w14:paraId="13C4E34A" w14:textId="77777777" w:rsidR="00260077" w:rsidRPr="00CF7A64" w:rsidRDefault="00260077" w:rsidP="00CF7A64">
              <w:pPr>
                <w:pStyle w:val="Footer"/>
                <w:ind w:left="0"/>
                <w:jc w:val="right"/>
                <w:rPr>
                  <w:b/>
                </w:rPr>
              </w:pPr>
              <w:r w:rsidRPr="00CF7A64">
                <w:rPr>
                  <w:b/>
                </w:rPr>
                <w:t xml:space="preserve">Page </w:t>
              </w:r>
              <w:r w:rsidRPr="00CF7A64">
                <w:rPr>
                  <w:b/>
                </w:rPr>
                <w:fldChar w:fldCharType="begin"/>
              </w:r>
              <w:r w:rsidRPr="00CF7A64">
                <w:rPr>
                  <w:b/>
                </w:rPr>
                <w:instrText xml:space="preserve"> PAGE   \* MERGEFORMAT </w:instrText>
              </w:r>
              <w:r w:rsidRPr="00CF7A64">
                <w:rPr>
                  <w:b/>
                </w:rPr>
                <w:fldChar w:fldCharType="separate"/>
              </w:r>
              <w:r w:rsidR="009947CB" w:rsidRPr="009947CB">
                <w:rPr>
                  <w:b/>
                  <w:bCs/>
                  <w:noProof/>
                </w:rPr>
                <w:t>4</w:t>
              </w:r>
              <w:r w:rsidRPr="00CF7A64">
                <w:rPr>
                  <w:b/>
                  <w:bCs/>
                  <w:noProof/>
                </w:rPr>
                <w:fldChar w:fldCharType="end"/>
              </w:r>
            </w:p>
          </w:tc>
        </w:tr>
      </w:tbl>
      <w:p w14:paraId="386C9DA8" w14:textId="77777777" w:rsidR="009969A8" w:rsidRDefault="004B5C7D" w:rsidP="00260077">
        <w:pPr>
          <w:pStyle w:val="Footer"/>
          <w:ind w:left="0"/>
          <w:rPr>
            <w:b/>
            <w:bC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DBDC9" w14:textId="77777777" w:rsidR="00F312BD" w:rsidRDefault="00F312BD" w:rsidP="00C37262">
      <w:r>
        <w:separator/>
      </w:r>
    </w:p>
  </w:footnote>
  <w:footnote w:type="continuationSeparator" w:id="0">
    <w:p w14:paraId="0465AF35" w14:textId="77777777" w:rsidR="00F312BD" w:rsidRDefault="00F312BD" w:rsidP="00C37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5F05C" w14:textId="77777777" w:rsidR="00580DC1" w:rsidRDefault="00260077" w:rsidP="00BA618F">
    <w:pPr>
      <w:pStyle w:val="Header"/>
      <w:jc w:val="right"/>
    </w:pPr>
    <w:r>
      <w:rPr>
        <w:noProof/>
        <w:lang w:val="en-US"/>
      </w:rPr>
      <w:drawing>
        <wp:inline distT="0" distB="0" distL="0" distR="0" wp14:anchorId="6B620347" wp14:editId="2A24A8A4">
          <wp:extent cx="1173452" cy="384818"/>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ierWordmark-tag-Black.jpg"/>
                  <pic:cNvPicPr/>
                </pic:nvPicPr>
                <pic:blipFill rotWithShape="1">
                  <a:blip r:embed="rId1" cstate="print">
                    <a:extLst>
                      <a:ext uri="{28A0092B-C50C-407E-A947-70E740481C1C}">
                        <a14:useLocalDpi xmlns:a14="http://schemas.microsoft.com/office/drawing/2010/main" val="0"/>
                      </a:ext>
                    </a:extLst>
                  </a:blip>
                  <a:srcRect t="10958" b="34932"/>
                  <a:stretch/>
                </pic:blipFill>
                <pic:spPr bwMode="auto">
                  <a:xfrm>
                    <a:off x="0" y="0"/>
                    <a:ext cx="1195435" cy="3920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055EB"/>
    <w:multiLevelType w:val="hybridMultilevel"/>
    <w:tmpl w:val="ED8E1738"/>
    <w:lvl w:ilvl="0" w:tplc="139C8C46">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D5B316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3E2AD4"/>
    <w:multiLevelType w:val="hybridMultilevel"/>
    <w:tmpl w:val="64AEE0AC"/>
    <w:lvl w:ilvl="0" w:tplc="10090011">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60FB3D87"/>
    <w:multiLevelType w:val="multilevel"/>
    <w:tmpl w:val="BE94C1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1553857"/>
    <w:multiLevelType w:val="hybridMultilevel"/>
    <w:tmpl w:val="495E0522"/>
    <w:lvl w:ilvl="0" w:tplc="57EC72B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3767835"/>
    <w:multiLevelType w:val="multilevel"/>
    <w:tmpl w:val="10090021"/>
    <w:lvl w:ilvl="0">
      <w:start w:val="1"/>
      <w:numFmt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6" w15:restartNumberingAfterBreak="0">
    <w:nsid w:val="66632726"/>
    <w:multiLevelType w:val="hybridMultilevel"/>
    <w:tmpl w:val="04300FB4"/>
    <w:lvl w:ilvl="0" w:tplc="26DC3AC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73000A03"/>
    <w:multiLevelType w:val="hybridMultilevel"/>
    <w:tmpl w:val="A3AEC454"/>
    <w:lvl w:ilvl="0" w:tplc="5A8AFA6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240990404">
    <w:abstractNumId w:val="3"/>
  </w:num>
  <w:num w:numId="2" w16cid:durableId="327486018">
    <w:abstractNumId w:val="3"/>
  </w:num>
  <w:num w:numId="3" w16cid:durableId="524248144">
    <w:abstractNumId w:val="1"/>
  </w:num>
  <w:num w:numId="4" w16cid:durableId="1032075554">
    <w:abstractNumId w:val="4"/>
  </w:num>
  <w:num w:numId="5" w16cid:durableId="567886908">
    <w:abstractNumId w:val="2"/>
  </w:num>
  <w:num w:numId="6" w16cid:durableId="412706804">
    <w:abstractNumId w:val="5"/>
  </w:num>
  <w:num w:numId="7" w16cid:durableId="1046372941">
    <w:abstractNumId w:val="7"/>
  </w:num>
  <w:num w:numId="8" w16cid:durableId="1921982315">
    <w:abstractNumId w:val="6"/>
  </w:num>
  <w:num w:numId="9" w16cid:durableId="173901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ocumentProtection w:edit="readOnly" w:enforcement="0"/>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830"/>
    <w:rsid w:val="00012E45"/>
    <w:rsid w:val="00031769"/>
    <w:rsid w:val="00043547"/>
    <w:rsid w:val="000452F1"/>
    <w:rsid w:val="000643D7"/>
    <w:rsid w:val="00075B2E"/>
    <w:rsid w:val="0008266A"/>
    <w:rsid w:val="00091B9D"/>
    <w:rsid w:val="00095185"/>
    <w:rsid w:val="000A2B89"/>
    <w:rsid w:val="000A2CDA"/>
    <w:rsid w:val="000B5A7A"/>
    <w:rsid w:val="000C67BF"/>
    <w:rsid w:val="000F3F90"/>
    <w:rsid w:val="0013640D"/>
    <w:rsid w:val="00141512"/>
    <w:rsid w:val="00164EF2"/>
    <w:rsid w:val="00190FDD"/>
    <w:rsid w:val="001A0C49"/>
    <w:rsid w:val="001C3E31"/>
    <w:rsid w:val="001C6793"/>
    <w:rsid w:val="00211E74"/>
    <w:rsid w:val="00231718"/>
    <w:rsid w:val="00237E92"/>
    <w:rsid w:val="00260077"/>
    <w:rsid w:val="00270117"/>
    <w:rsid w:val="00294EF7"/>
    <w:rsid w:val="002B41F8"/>
    <w:rsid w:val="002B4592"/>
    <w:rsid w:val="00333AD2"/>
    <w:rsid w:val="003423D3"/>
    <w:rsid w:val="00362A7A"/>
    <w:rsid w:val="00364350"/>
    <w:rsid w:val="00374EA9"/>
    <w:rsid w:val="003822E9"/>
    <w:rsid w:val="00391E57"/>
    <w:rsid w:val="003938F7"/>
    <w:rsid w:val="003B0423"/>
    <w:rsid w:val="004173D4"/>
    <w:rsid w:val="004618FF"/>
    <w:rsid w:val="00462595"/>
    <w:rsid w:val="00465FE5"/>
    <w:rsid w:val="004B5C7D"/>
    <w:rsid w:val="004C477D"/>
    <w:rsid w:val="004D4924"/>
    <w:rsid w:val="004E45D4"/>
    <w:rsid w:val="004F415F"/>
    <w:rsid w:val="005440AC"/>
    <w:rsid w:val="00550E93"/>
    <w:rsid w:val="0055358F"/>
    <w:rsid w:val="0056488D"/>
    <w:rsid w:val="00564DF9"/>
    <w:rsid w:val="00577BF4"/>
    <w:rsid w:val="00580DC1"/>
    <w:rsid w:val="00592039"/>
    <w:rsid w:val="00593983"/>
    <w:rsid w:val="00594D2C"/>
    <w:rsid w:val="005A2A76"/>
    <w:rsid w:val="005D0157"/>
    <w:rsid w:val="005D70B1"/>
    <w:rsid w:val="006002A5"/>
    <w:rsid w:val="0060765B"/>
    <w:rsid w:val="00611453"/>
    <w:rsid w:val="00664D0D"/>
    <w:rsid w:val="0068324F"/>
    <w:rsid w:val="006854E9"/>
    <w:rsid w:val="006B27F0"/>
    <w:rsid w:val="006C56D2"/>
    <w:rsid w:val="006E7C23"/>
    <w:rsid w:val="006F3704"/>
    <w:rsid w:val="00723BE0"/>
    <w:rsid w:val="00732878"/>
    <w:rsid w:val="00733364"/>
    <w:rsid w:val="007352BD"/>
    <w:rsid w:val="00751277"/>
    <w:rsid w:val="00776A1C"/>
    <w:rsid w:val="007A2028"/>
    <w:rsid w:val="007A7570"/>
    <w:rsid w:val="007B34A7"/>
    <w:rsid w:val="007E1D49"/>
    <w:rsid w:val="00814F9F"/>
    <w:rsid w:val="00860428"/>
    <w:rsid w:val="008636DB"/>
    <w:rsid w:val="008A741D"/>
    <w:rsid w:val="008B1980"/>
    <w:rsid w:val="008B61C7"/>
    <w:rsid w:val="008C4163"/>
    <w:rsid w:val="008C727B"/>
    <w:rsid w:val="008D7D4E"/>
    <w:rsid w:val="008D7F62"/>
    <w:rsid w:val="008E0428"/>
    <w:rsid w:val="008F7017"/>
    <w:rsid w:val="0090365F"/>
    <w:rsid w:val="00906288"/>
    <w:rsid w:val="00920364"/>
    <w:rsid w:val="00933096"/>
    <w:rsid w:val="00942BDF"/>
    <w:rsid w:val="00975677"/>
    <w:rsid w:val="00983AA3"/>
    <w:rsid w:val="009862A1"/>
    <w:rsid w:val="009947CB"/>
    <w:rsid w:val="009969A8"/>
    <w:rsid w:val="009A7A5E"/>
    <w:rsid w:val="009E4D46"/>
    <w:rsid w:val="009F5417"/>
    <w:rsid w:val="00A01923"/>
    <w:rsid w:val="00A023B7"/>
    <w:rsid w:val="00A32B2B"/>
    <w:rsid w:val="00A75D23"/>
    <w:rsid w:val="00AD1224"/>
    <w:rsid w:val="00AE3748"/>
    <w:rsid w:val="00AF636B"/>
    <w:rsid w:val="00B00267"/>
    <w:rsid w:val="00B169C0"/>
    <w:rsid w:val="00B476A9"/>
    <w:rsid w:val="00B73DAF"/>
    <w:rsid w:val="00B77679"/>
    <w:rsid w:val="00B8682A"/>
    <w:rsid w:val="00B90CF8"/>
    <w:rsid w:val="00BA2CA1"/>
    <w:rsid w:val="00BA618F"/>
    <w:rsid w:val="00BA7EDB"/>
    <w:rsid w:val="00BB49BB"/>
    <w:rsid w:val="00BB5E53"/>
    <w:rsid w:val="00BC4BB9"/>
    <w:rsid w:val="00BD6854"/>
    <w:rsid w:val="00C04F4E"/>
    <w:rsid w:val="00C10719"/>
    <w:rsid w:val="00C37262"/>
    <w:rsid w:val="00C62270"/>
    <w:rsid w:val="00C77834"/>
    <w:rsid w:val="00C8488A"/>
    <w:rsid w:val="00C90830"/>
    <w:rsid w:val="00C9786C"/>
    <w:rsid w:val="00CA219B"/>
    <w:rsid w:val="00CC06DB"/>
    <w:rsid w:val="00CD5256"/>
    <w:rsid w:val="00CE7816"/>
    <w:rsid w:val="00CE7D9A"/>
    <w:rsid w:val="00CF7A64"/>
    <w:rsid w:val="00D33466"/>
    <w:rsid w:val="00D62296"/>
    <w:rsid w:val="00D84D34"/>
    <w:rsid w:val="00DA2ECA"/>
    <w:rsid w:val="00DE37EF"/>
    <w:rsid w:val="00E12F44"/>
    <w:rsid w:val="00E1764E"/>
    <w:rsid w:val="00E2240A"/>
    <w:rsid w:val="00E260E9"/>
    <w:rsid w:val="00E42A00"/>
    <w:rsid w:val="00E42A1C"/>
    <w:rsid w:val="00E55AF7"/>
    <w:rsid w:val="00E7727F"/>
    <w:rsid w:val="00EA26CF"/>
    <w:rsid w:val="00EA3571"/>
    <w:rsid w:val="00EA3A6F"/>
    <w:rsid w:val="00EB78B1"/>
    <w:rsid w:val="00ED224E"/>
    <w:rsid w:val="00ED5E9D"/>
    <w:rsid w:val="00EF34A5"/>
    <w:rsid w:val="00F312BD"/>
    <w:rsid w:val="00F349B6"/>
    <w:rsid w:val="00F6564C"/>
    <w:rsid w:val="00F732C2"/>
    <w:rsid w:val="00F91A46"/>
    <w:rsid w:val="00FC63EC"/>
    <w:rsid w:val="00FE1C20"/>
    <w:rsid w:val="00FF1F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BA0CB"/>
  <w15:docId w15:val="{C4D715F5-6E80-40CF-9DFB-F12BC790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262"/>
    <w:pPr>
      <w:ind w:left="720"/>
      <w:jc w:val="both"/>
    </w:pPr>
    <w:rPr>
      <w:color w:val="000000"/>
      <w:sz w:val="20"/>
      <w:szCs w:val="20"/>
      <w:shd w:val="clear" w:color="auto" w:fill="FFFFFF"/>
    </w:rPr>
  </w:style>
  <w:style w:type="paragraph" w:styleId="Heading1">
    <w:name w:val="heading 1"/>
    <w:basedOn w:val="Normal"/>
    <w:next w:val="Normal"/>
    <w:link w:val="Heading1Char"/>
    <w:uiPriority w:val="9"/>
    <w:qFormat/>
    <w:rsid w:val="00C37262"/>
    <w:pPr>
      <w:keepNext/>
      <w:keepLines/>
      <w:pBdr>
        <w:left w:val="single" w:sz="4" w:space="4" w:color="auto"/>
        <w:bottom w:val="single" w:sz="4" w:space="1" w:color="auto"/>
      </w:pBdr>
      <w:spacing w:before="480" w:after="0"/>
      <w:ind w:left="0"/>
      <w:outlineLvl w:val="0"/>
    </w:pPr>
    <w:rPr>
      <w:rFonts w:ascii="Arial Black" w:eastAsiaTheme="majorEastAsia" w:hAnsi="Arial Black" w:cstheme="majorBidi"/>
      <w:b/>
      <w:bCs/>
      <w:smallCaps/>
      <w:noProof/>
      <w:sz w:val="28"/>
      <w:szCs w:val="28"/>
      <w:lang w:eastAsia="en-CA"/>
    </w:rPr>
  </w:style>
  <w:style w:type="paragraph" w:styleId="Heading2">
    <w:name w:val="heading 2"/>
    <w:basedOn w:val="Normal"/>
    <w:next w:val="Normal"/>
    <w:link w:val="Heading2Char"/>
    <w:uiPriority w:val="9"/>
    <w:unhideWhenUsed/>
    <w:qFormat/>
    <w:rsid w:val="00C37262"/>
    <w:pPr>
      <w:keepNext/>
      <w:keepLines/>
      <w:spacing w:before="480" w:after="0"/>
      <w:outlineLvl w:val="1"/>
    </w:pPr>
    <w:rPr>
      <w:rFonts w:ascii="Arial" w:eastAsiaTheme="majorEastAsia" w:hAnsi="Arial" w:cs="Arial"/>
      <w:b/>
      <w:bCs/>
      <w:noProof/>
      <w:sz w:val="24"/>
      <w:szCs w:val="26"/>
      <w:lang w:eastAsia="en-CA"/>
    </w:rPr>
  </w:style>
  <w:style w:type="paragraph" w:styleId="Heading3">
    <w:name w:val="heading 3"/>
    <w:basedOn w:val="Normal"/>
    <w:next w:val="Normal"/>
    <w:link w:val="Heading3Char"/>
    <w:uiPriority w:val="9"/>
    <w:unhideWhenUsed/>
    <w:qFormat/>
    <w:rsid w:val="00C8488A"/>
    <w:pPr>
      <w:keepNext/>
      <w:keepLines/>
      <w:spacing w:before="200" w:after="0"/>
      <w:outlineLvl w:val="2"/>
    </w:pPr>
    <w:rPr>
      <w:rFonts w:ascii="Arial" w:eastAsiaTheme="majorEastAsia" w:hAnsi="Arial" w:cs="Arial"/>
      <w:b/>
      <w:bCs/>
      <w:i/>
      <w:color w:val="auto"/>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2CA1"/>
    <w:rPr>
      <w:color w:val="808080"/>
    </w:rPr>
  </w:style>
  <w:style w:type="paragraph" w:styleId="BalloonText">
    <w:name w:val="Balloon Text"/>
    <w:basedOn w:val="Normal"/>
    <w:link w:val="BalloonTextChar"/>
    <w:uiPriority w:val="99"/>
    <w:semiHidden/>
    <w:unhideWhenUsed/>
    <w:rsid w:val="00BA2C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CA1"/>
    <w:rPr>
      <w:rFonts w:ascii="Tahoma" w:hAnsi="Tahoma" w:cs="Tahoma"/>
      <w:sz w:val="16"/>
      <w:szCs w:val="16"/>
    </w:rPr>
  </w:style>
  <w:style w:type="character" w:customStyle="1" w:styleId="CSTStyle">
    <w:name w:val="CST Style"/>
    <w:basedOn w:val="DefaultParagraphFont"/>
    <w:uiPriority w:val="1"/>
    <w:rsid w:val="00BA2CA1"/>
    <w:rPr>
      <w:rFonts w:ascii="Arial Black" w:hAnsi="Arial Black"/>
      <w:sz w:val="32"/>
    </w:rPr>
  </w:style>
  <w:style w:type="paragraph" w:styleId="Header">
    <w:name w:val="header"/>
    <w:basedOn w:val="Normal"/>
    <w:link w:val="HeaderChar"/>
    <w:unhideWhenUsed/>
    <w:rsid w:val="00462595"/>
    <w:pPr>
      <w:tabs>
        <w:tab w:val="center" w:pos="4680"/>
        <w:tab w:val="right" w:pos="9360"/>
      </w:tabs>
      <w:spacing w:after="0" w:line="240" w:lineRule="auto"/>
    </w:pPr>
  </w:style>
  <w:style w:type="character" w:customStyle="1" w:styleId="HeaderChar">
    <w:name w:val="Header Char"/>
    <w:basedOn w:val="DefaultParagraphFont"/>
    <w:link w:val="Header"/>
    <w:rsid w:val="00462595"/>
  </w:style>
  <w:style w:type="paragraph" w:styleId="Footer">
    <w:name w:val="footer"/>
    <w:basedOn w:val="Normal"/>
    <w:link w:val="FooterChar"/>
    <w:uiPriority w:val="99"/>
    <w:unhideWhenUsed/>
    <w:rsid w:val="00462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595"/>
  </w:style>
  <w:style w:type="paragraph" w:styleId="NoSpacing">
    <w:name w:val="No Spacing"/>
    <w:link w:val="NoSpacingChar"/>
    <w:uiPriority w:val="1"/>
    <w:qFormat/>
    <w:rsid w:val="00462595"/>
    <w:pPr>
      <w:spacing w:after="0" w:line="240" w:lineRule="auto"/>
    </w:pPr>
  </w:style>
  <w:style w:type="table" w:styleId="TableGrid">
    <w:name w:val="Table Grid"/>
    <w:basedOn w:val="TableNormal"/>
    <w:uiPriority w:val="59"/>
    <w:rsid w:val="00564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37262"/>
    <w:rPr>
      <w:rFonts w:ascii="Arial Black" w:eastAsiaTheme="majorEastAsia" w:hAnsi="Arial Black" w:cstheme="majorBidi"/>
      <w:b/>
      <w:bCs/>
      <w:smallCaps/>
      <w:noProof/>
      <w:color w:val="000000"/>
      <w:sz w:val="28"/>
      <w:szCs w:val="28"/>
      <w:lang w:eastAsia="en-CA"/>
    </w:rPr>
  </w:style>
  <w:style w:type="paragraph" w:styleId="TOCHeading">
    <w:name w:val="TOC Heading"/>
    <w:basedOn w:val="Heading1"/>
    <w:next w:val="Normal"/>
    <w:uiPriority w:val="39"/>
    <w:unhideWhenUsed/>
    <w:qFormat/>
    <w:rsid w:val="00E55AF7"/>
    <w:pPr>
      <w:outlineLvl w:val="9"/>
    </w:pPr>
    <w:rPr>
      <w:lang w:val="en-US" w:eastAsia="ja-JP"/>
    </w:rPr>
  </w:style>
  <w:style w:type="character" w:customStyle="1" w:styleId="Heading2Char">
    <w:name w:val="Heading 2 Char"/>
    <w:basedOn w:val="DefaultParagraphFont"/>
    <w:link w:val="Heading2"/>
    <w:uiPriority w:val="9"/>
    <w:rsid w:val="00C37262"/>
    <w:rPr>
      <w:rFonts w:ascii="Arial" w:eastAsiaTheme="majorEastAsia" w:hAnsi="Arial" w:cs="Arial"/>
      <w:b/>
      <w:bCs/>
      <w:noProof/>
      <w:color w:val="000000"/>
      <w:sz w:val="24"/>
      <w:szCs w:val="26"/>
      <w:lang w:eastAsia="en-CA"/>
    </w:rPr>
  </w:style>
  <w:style w:type="paragraph" w:styleId="TOC1">
    <w:name w:val="toc 1"/>
    <w:basedOn w:val="Normal"/>
    <w:next w:val="Normal"/>
    <w:autoRedefine/>
    <w:uiPriority w:val="39"/>
    <w:unhideWhenUsed/>
    <w:rsid w:val="00C37262"/>
    <w:pPr>
      <w:tabs>
        <w:tab w:val="right" w:leader="dot" w:pos="9350"/>
      </w:tabs>
      <w:spacing w:after="100"/>
      <w:ind w:left="0"/>
    </w:pPr>
  </w:style>
  <w:style w:type="paragraph" w:styleId="TOC2">
    <w:name w:val="toc 2"/>
    <w:basedOn w:val="Normal"/>
    <w:next w:val="Normal"/>
    <w:autoRedefine/>
    <w:uiPriority w:val="39"/>
    <w:unhideWhenUsed/>
    <w:rsid w:val="00611453"/>
    <w:pPr>
      <w:spacing w:after="100"/>
      <w:ind w:left="220"/>
    </w:pPr>
  </w:style>
  <w:style w:type="character" w:styleId="Hyperlink">
    <w:name w:val="Hyperlink"/>
    <w:basedOn w:val="DefaultParagraphFont"/>
    <w:uiPriority w:val="99"/>
    <w:unhideWhenUsed/>
    <w:rsid w:val="00611453"/>
    <w:rPr>
      <w:color w:val="0000FF" w:themeColor="hyperlink"/>
      <w:u w:val="single"/>
    </w:rPr>
  </w:style>
  <w:style w:type="character" w:customStyle="1" w:styleId="Heading3Char">
    <w:name w:val="Heading 3 Char"/>
    <w:basedOn w:val="DefaultParagraphFont"/>
    <w:link w:val="Heading3"/>
    <w:uiPriority w:val="9"/>
    <w:rsid w:val="00C8488A"/>
    <w:rPr>
      <w:rFonts w:ascii="Arial" w:eastAsiaTheme="majorEastAsia" w:hAnsi="Arial" w:cs="Arial"/>
      <w:b/>
      <w:bCs/>
      <w:i/>
      <w:sz w:val="20"/>
      <w:szCs w:val="20"/>
      <w:lang w:eastAsia="en-CA"/>
    </w:rPr>
  </w:style>
  <w:style w:type="paragraph" w:styleId="TOC3">
    <w:name w:val="toc 3"/>
    <w:basedOn w:val="Normal"/>
    <w:next w:val="Normal"/>
    <w:autoRedefine/>
    <w:uiPriority w:val="39"/>
    <w:unhideWhenUsed/>
    <w:rsid w:val="00C37262"/>
    <w:pPr>
      <w:spacing w:after="100"/>
      <w:ind w:left="400"/>
    </w:pPr>
  </w:style>
  <w:style w:type="paragraph" w:styleId="Index1">
    <w:name w:val="index 1"/>
    <w:basedOn w:val="Normal"/>
    <w:next w:val="Normal"/>
    <w:autoRedefine/>
    <w:uiPriority w:val="99"/>
    <w:unhideWhenUsed/>
    <w:rsid w:val="00231718"/>
    <w:pPr>
      <w:spacing w:after="0"/>
      <w:ind w:left="200" w:hanging="200"/>
      <w:jc w:val="left"/>
    </w:pPr>
    <w:rPr>
      <w:sz w:val="18"/>
      <w:szCs w:val="18"/>
    </w:rPr>
  </w:style>
  <w:style w:type="paragraph" w:styleId="Index2">
    <w:name w:val="index 2"/>
    <w:basedOn w:val="Normal"/>
    <w:next w:val="Normal"/>
    <w:autoRedefine/>
    <w:uiPriority w:val="99"/>
    <w:unhideWhenUsed/>
    <w:rsid w:val="00231718"/>
    <w:pPr>
      <w:spacing w:after="0"/>
      <w:ind w:left="400" w:hanging="200"/>
      <w:jc w:val="left"/>
    </w:pPr>
    <w:rPr>
      <w:sz w:val="18"/>
      <w:szCs w:val="18"/>
    </w:rPr>
  </w:style>
  <w:style w:type="paragraph" w:styleId="Index3">
    <w:name w:val="index 3"/>
    <w:basedOn w:val="Normal"/>
    <w:next w:val="Normal"/>
    <w:autoRedefine/>
    <w:uiPriority w:val="99"/>
    <w:unhideWhenUsed/>
    <w:rsid w:val="00231718"/>
    <w:pPr>
      <w:spacing w:after="0"/>
      <w:ind w:left="600" w:hanging="200"/>
      <w:jc w:val="left"/>
    </w:pPr>
    <w:rPr>
      <w:sz w:val="18"/>
      <w:szCs w:val="18"/>
    </w:rPr>
  </w:style>
  <w:style w:type="paragraph" w:styleId="Index4">
    <w:name w:val="index 4"/>
    <w:basedOn w:val="Normal"/>
    <w:next w:val="Normal"/>
    <w:autoRedefine/>
    <w:uiPriority w:val="99"/>
    <w:unhideWhenUsed/>
    <w:rsid w:val="00231718"/>
    <w:pPr>
      <w:spacing w:after="0"/>
      <w:ind w:left="800" w:hanging="200"/>
      <w:jc w:val="left"/>
    </w:pPr>
    <w:rPr>
      <w:sz w:val="18"/>
      <w:szCs w:val="18"/>
    </w:rPr>
  </w:style>
  <w:style w:type="paragraph" w:styleId="Index5">
    <w:name w:val="index 5"/>
    <w:basedOn w:val="Normal"/>
    <w:next w:val="Normal"/>
    <w:autoRedefine/>
    <w:uiPriority w:val="99"/>
    <w:unhideWhenUsed/>
    <w:rsid w:val="00231718"/>
    <w:pPr>
      <w:spacing w:after="0"/>
      <w:ind w:left="1000" w:hanging="200"/>
      <w:jc w:val="left"/>
    </w:pPr>
    <w:rPr>
      <w:sz w:val="18"/>
      <w:szCs w:val="18"/>
    </w:rPr>
  </w:style>
  <w:style w:type="paragraph" w:styleId="Index6">
    <w:name w:val="index 6"/>
    <w:basedOn w:val="Normal"/>
    <w:next w:val="Normal"/>
    <w:autoRedefine/>
    <w:uiPriority w:val="99"/>
    <w:unhideWhenUsed/>
    <w:rsid w:val="00231718"/>
    <w:pPr>
      <w:spacing w:after="0"/>
      <w:ind w:left="1200" w:hanging="200"/>
      <w:jc w:val="left"/>
    </w:pPr>
    <w:rPr>
      <w:sz w:val="18"/>
      <w:szCs w:val="18"/>
    </w:rPr>
  </w:style>
  <w:style w:type="paragraph" w:styleId="Index7">
    <w:name w:val="index 7"/>
    <w:basedOn w:val="Normal"/>
    <w:next w:val="Normal"/>
    <w:autoRedefine/>
    <w:uiPriority w:val="99"/>
    <w:unhideWhenUsed/>
    <w:rsid w:val="00231718"/>
    <w:pPr>
      <w:spacing w:after="0"/>
      <w:ind w:left="1400" w:hanging="200"/>
      <w:jc w:val="left"/>
    </w:pPr>
    <w:rPr>
      <w:sz w:val="18"/>
      <w:szCs w:val="18"/>
    </w:rPr>
  </w:style>
  <w:style w:type="paragraph" w:styleId="Index8">
    <w:name w:val="index 8"/>
    <w:basedOn w:val="Normal"/>
    <w:next w:val="Normal"/>
    <w:autoRedefine/>
    <w:uiPriority w:val="99"/>
    <w:unhideWhenUsed/>
    <w:rsid w:val="00231718"/>
    <w:pPr>
      <w:spacing w:after="0"/>
      <w:ind w:left="1600" w:hanging="200"/>
      <w:jc w:val="left"/>
    </w:pPr>
    <w:rPr>
      <w:sz w:val="18"/>
      <w:szCs w:val="18"/>
    </w:rPr>
  </w:style>
  <w:style w:type="paragraph" w:styleId="Index9">
    <w:name w:val="index 9"/>
    <w:basedOn w:val="Normal"/>
    <w:next w:val="Normal"/>
    <w:autoRedefine/>
    <w:uiPriority w:val="99"/>
    <w:unhideWhenUsed/>
    <w:rsid w:val="00231718"/>
    <w:pPr>
      <w:spacing w:after="0"/>
      <w:ind w:left="1800" w:hanging="200"/>
      <w:jc w:val="left"/>
    </w:pPr>
    <w:rPr>
      <w:sz w:val="18"/>
      <w:szCs w:val="18"/>
    </w:rPr>
  </w:style>
  <w:style w:type="paragraph" w:styleId="IndexHeading">
    <w:name w:val="index heading"/>
    <w:basedOn w:val="Normal"/>
    <w:next w:val="Index1"/>
    <w:uiPriority w:val="99"/>
    <w:unhideWhenUsed/>
    <w:rsid w:val="00231718"/>
    <w:pPr>
      <w:spacing w:before="240" w:after="120"/>
      <w:jc w:val="center"/>
    </w:pPr>
    <w:rPr>
      <w:b/>
      <w:bCs/>
      <w:sz w:val="26"/>
      <w:szCs w:val="26"/>
    </w:rPr>
  </w:style>
  <w:style w:type="paragraph" w:styleId="ListParagraph">
    <w:name w:val="List Paragraph"/>
    <w:basedOn w:val="Normal"/>
    <w:uiPriority w:val="34"/>
    <w:qFormat/>
    <w:rsid w:val="009F5417"/>
    <w:pPr>
      <w:contextualSpacing/>
    </w:pPr>
  </w:style>
  <w:style w:type="character" w:customStyle="1" w:styleId="NoSpacingChar">
    <w:name w:val="No Spacing Char"/>
    <w:basedOn w:val="DefaultParagraphFont"/>
    <w:link w:val="NoSpacing"/>
    <w:uiPriority w:val="1"/>
    <w:rsid w:val="003B0423"/>
  </w:style>
  <w:style w:type="paragraph" w:customStyle="1" w:styleId="ChapterHeading">
    <w:name w:val="Chapter Heading"/>
    <w:basedOn w:val="Normal"/>
    <w:link w:val="ChapterHeadingChar"/>
    <w:qFormat/>
    <w:rsid w:val="008D7F62"/>
    <w:pPr>
      <w:pBdr>
        <w:top w:val="single" w:sz="4" w:space="1" w:color="auto"/>
        <w:bottom w:val="single" w:sz="4" w:space="1" w:color="auto"/>
      </w:pBdr>
      <w:spacing w:before="600" w:after="2400"/>
      <w:ind w:left="0"/>
      <w:jc w:val="center"/>
    </w:pPr>
    <w:rPr>
      <w:rFonts w:ascii="Arial Black" w:hAnsi="Arial Black"/>
      <w:caps/>
      <w:noProof/>
      <w:sz w:val="40"/>
      <w:szCs w:val="40"/>
      <w:shd w:val="clear" w:color="auto" w:fill="auto"/>
      <w:lang w:eastAsia="en-CA"/>
    </w:rPr>
  </w:style>
  <w:style w:type="character" w:customStyle="1" w:styleId="ChapterHeadingChar">
    <w:name w:val="Chapter Heading Char"/>
    <w:basedOn w:val="DefaultParagraphFont"/>
    <w:link w:val="ChapterHeading"/>
    <w:rsid w:val="008D7F62"/>
    <w:rPr>
      <w:rFonts w:ascii="Arial Black" w:hAnsi="Arial Black"/>
      <w:caps/>
      <w:noProof/>
      <w:color w:val="000000"/>
      <w:sz w:val="40"/>
      <w:szCs w:val="40"/>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384324">
      <w:bodyDiv w:val="1"/>
      <w:marLeft w:val="0"/>
      <w:marRight w:val="0"/>
      <w:marTop w:val="0"/>
      <w:marBottom w:val="0"/>
      <w:divBdr>
        <w:top w:val="none" w:sz="0" w:space="0" w:color="auto"/>
        <w:left w:val="none" w:sz="0" w:space="0" w:color="auto"/>
        <w:bottom w:val="none" w:sz="0" w:space="0" w:color="auto"/>
        <w:right w:val="none" w:sz="0" w:space="0" w:color="auto"/>
      </w:divBdr>
    </w:div>
    <w:div w:id="123451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ijeh.khataie\Downloads\Lab_Report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D2E5D19AF6D44E830860A6A482AB72" ma:contentTypeVersion="9" ma:contentTypeDescription="Create a new document." ma:contentTypeScope="" ma:versionID="a4ffd00b78ee00ee1e1d967e3c2c072e">
  <xsd:schema xmlns:xsd="http://www.w3.org/2001/XMLSchema" xmlns:xs="http://www.w3.org/2001/XMLSchema" xmlns:p="http://schemas.microsoft.com/office/2006/metadata/properties" xmlns:ns3="8b10ca2b-6657-4d2d-b2d1-70dc93fa5145" targetNamespace="http://schemas.microsoft.com/office/2006/metadata/properties" ma:root="true" ma:fieldsID="b71354099174ef500478bfd26a22def3" ns3:_="">
    <xsd:import namespace="8b10ca2b-6657-4d2d-b2d1-70dc93fa51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0ca2b-6657-4d2d-b2d1-70dc93fa51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3B52B-B7C0-425F-BEF4-7CDE74C80DC3}">
  <ds:schemaRefs>
    <ds:schemaRef ds:uri="http://schemas.microsoft.com/sharepoint/v3/contenttype/forms"/>
  </ds:schemaRefs>
</ds:datastoreItem>
</file>

<file path=customXml/itemProps2.xml><?xml version="1.0" encoding="utf-8"?>
<ds:datastoreItem xmlns:ds="http://schemas.openxmlformats.org/officeDocument/2006/customXml" ds:itemID="{94A1DD53-DCF1-45A7-B14E-761CCFD0E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10ca2b-6657-4d2d-b2d1-70dc93fa5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4F954E-F565-41D4-A244-267A8F655B07}">
  <ds:schemaRefs>
    <ds:schemaRef ds:uri="http://schemas.openxmlformats.org/officeDocument/2006/bibliography"/>
  </ds:schemaRefs>
</ds:datastoreItem>
</file>

<file path=customXml/itemProps4.xml><?xml version="1.0" encoding="utf-8"?>
<ds:datastoreItem xmlns:ds="http://schemas.openxmlformats.org/officeDocument/2006/customXml" ds:itemID="{A6AB1EB2-E19B-49D5-84A8-4A969A0092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Lab_Report_Template_2</Template>
  <TotalTime>166</TotalTime>
  <Pages>8</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Vanier College</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win7user</dc:creator>
  <cp:lastModifiedBy>Pina Cammisano</cp:lastModifiedBy>
  <cp:revision>49</cp:revision>
  <cp:lastPrinted>2013-11-14T01:07:00Z</cp:lastPrinted>
  <dcterms:created xsi:type="dcterms:W3CDTF">2024-12-18T19:50:00Z</dcterms:created>
  <dcterms:modified xsi:type="dcterms:W3CDTF">2024-12-18T23:40:00Z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0x01010071D2E5D19AF6D44E830860A6A482AB72</vt:lpwstr>
  </property>
</Properties>
</file>